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1585754183"/>
        <w:docPartObj>
          <w:docPartGallery w:val="Cover Pages"/>
          <w:docPartUnique/>
        </w:docPartObj>
      </w:sdtPr>
      <w:sdtContent>
        <w:p w:rsidR="00A244A5" w:rsidRDefault="00A244A5" w14:paraId="718E50DA" w14:textId="77777777"/>
        <w:tbl>
          <w:tblPr>
            <w:tblpPr w:leftFromText="187" w:rightFromText="187" w:horzAnchor="margin" w:tblpXSpec="center" w:tblpY="2881"/>
            <w:tblW w:w="4062" w:type="pct"/>
            <w:tblBorders>
              <w:left w:val="single" w:color="4472C4" w:themeColor="accent1" w:sz="12" w:space="0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490"/>
          </w:tblGrid>
          <w:tr w:rsidR="00A244A5" w:rsidTr="005159D1" w14:paraId="2B1E9299" w14:textId="77777777">
            <w:tc>
              <w:tcPr>
                <w:tcW w:w="849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A244A5" w:rsidRDefault="00A244A5" w14:paraId="7BC0B64D" w14:textId="77777777">
                <w:pPr>
                  <w:pStyle w:val="Sansinterligne"/>
                  <w:rPr>
                    <w:color w:val="2F5496" w:themeColor="accent1" w:themeShade="BF"/>
                    <w:sz w:val="24"/>
                  </w:rPr>
                </w:pPr>
              </w:p>
            </w:tc>
          </w:tr>
          <w:tr w:rsidR="00A244A5" w:rsidTr="005159D1" w14:paraId="1E6E9091" w14:textId="77777777">
            <w:tc>
              <w:tcPr>
                <w:tcW w:w="8490" w:type="dxa"/>
              </w:tcPr>
              <w:sdt>
                <w:sdtPr>
                  <w:rPr>
                    <w:rFonts w:asciiTheme="majorHAnsi" w:hAnsiTheme="majorHAnsi" w:eastAsiaTheme="majorEastAsia" w:cstheme="majorBidi"/>
                    <w:color w:val="4472C4" w:themeColor="accent1"/>
                    <w:sz w:val="88"/>
                    <w:szCs w:val="88"/>
                  </w:rPr>
                  <w:alias w:val="Titre"/>
                  <w:id w:val="13406919"/>
                  <w:placeholder>
                    <w:docPart w:val="CA1659E6FD19414DB56790344599BBB9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:rsidR="00A244A5" w:rsidRDefault="005159D1" w14:paraId="4EEABD57" w14:textId="084BC8BB">
                    <w:pPr>
                      <w:pStyle w:val="Sansinterligne"/>
                      <w:spacing w:line="216" w:lineRule="auto"/>
                      <w:rPr>
                        <w:rFonts w:asciiTheme="majorHAnsi" w:hAnsiTheme="majorHAnsi" w:eastAsiaTheme="majorEastAsia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hAnsiTheme="majorHAnsi" w:eastAsiaTheme="majorEastAsia" w:cstheme="majorBidi"/>
                        <w:color w:val="4472C4" w:themeColor="accent1"/>
                        <w:sz w:val="88"/>
                        <w:szCs w:val="88"/>
                      </w:rPr>
                      <w:t>Mise en place Proxmox</w:t>
                    </w:r>
                  </w:p>
                </w:sdtContent>
              </w:sdt>
            </w:tc>
          </w:tr>
          <w:tr w:rsidR="00A244A5" w:rsidTr="005159D1" w14:paraId="0C7FBC5F" w14:textId="77777777">
            <w:tc>
              <w:tcPr>
                <w:tcW w:w="8490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:rsidR="00A244A5" w:rsidRDefault="00A244A5" w14:paraId="12ACDBFA" w14:textId="77777777">
                <w:pPr>
                  <w:pStyle w:val="Sansinterligne"/>
                  <w:rPr>
                    <w:color w:val="2F5496" w:themeColor="accent1" w:themeShade="BF"/>
                    <w:sz w:val="24"/>
                  </w:rPr>
                </w:pPr>
              </w:p>
            </w:tc>
          </w:tr>
        </w:tbl>
        <w:tbl>
          <w:tblPr>
            <w:tblpPr w:leftFromText="187" w:rightFromText="187" w:vertAnchor="page" w:horzAnchor="margin" w:tblpXSpec="center" w:tblpY="8221"/>
            <w:tblW w:w="3857" w:type="pct"/>
            <w:tblLook w:val="04A0" w:firstRow="1" w:lastRow="0" w:firstColumn="1" w:lastColumn="0" w:noHBand="0" w:noVBand="1"/>
          </w:tblPr>
          <w:tblGrid>
            <w:gridCol w:w="8073"/>
          </w:tblGrid>
          <w:tr w:rsidR="00A244A5" w:rsidTr="00A244A5" w14:paraId="376AA7E0" w14:textId="77777777">
            <w:tc>
              <w:tcPr>
                <w:tcW w:w="1187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eur"/>
                  <w:id w:val="13406928"/>
                  <w:placeholder>
                    <w:docPart w:val="D6E23BE99A264502AC35A96543D7C55B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:rsidR="00A244A5" w:rsidP="00A244A5" w:rsidRDefault="005159D1" w14:paraId="1B6A44FB" w14:textId="42576B99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Gautier RAYEROUX – Cyriac FOLENFANT – David GEMAIN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 "/>
                  <w:id w:val="13406932"/>
                  <w:placeholder>
                    <w:docPart w:val="1616322BC5FB435B8B498A5DCF981E93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3-09T00:00:00Z">
                    <w:dateFormat w:val="dd/MM/yyyy"/>
                    <w:lid w:val="fr-FR"/>
                    <w:storeMappedDataAs w:val="dateTime"/>
                    <w:calendar w:val="gregorian"/>
                  </w:date>
                </w:sdtPr>
                <w:sdtContent>
                  <w:p w:rsidR="00A244A5" w:rsidP="00A244A5" w:rsidRDefault="005159D1" w14:paraId="56E51B10" w14:textId="3711FA4F">
                    <w:pPr>
                      <w:pStyle w:val="Sansinterligne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09/03/2026</w:t>
                    </w:r>
                  </w:p>
                </w:sdtContent>
              </w:sdt>
              <w:p w:rsidR="00A244A5" w:rsidP="00A244A5" w:rsidRDefault="00A244A5" w14:paraId="2E4C1266" w14:textId="77777777">
                <w:pPr>
                  <w:pStyle w:val="Sansinterligne"/>
                  <w:rPr>
                    <w:color w:val="4472C4" w:themeColor="accent1"/>
                  </w:rPr>
                </w:pPr>
              </w:p>
            </w:tc>
          </w:tr>
        </w:tbl>
        <w:p w:rsidR="00A244A5" w:rsidRDefault="00A244A5" w14:paraId="11B70788" w14:textId="77777777">
          <w:r>
            <w:br w:type="page"/>
          </w:r>
        </w:p>
      </w:sdtContent>
    </w:sdt>
    <w:sdt>
      <w:sdtPr>
        <w:id w:val="1579524009"/>
        <w:docPartObj>
          <w:docPartGallery w:val="Table of Contents"/>
          <w:docPartUnique/>
        </w:docPartObj>
      </w:sdtPr>
      <w:sdtContent>
        <w:p w:rsidR="001C7B91" w:rsidRDefault="001C7B91" w14:paraId="35A8A700" w14:textId="44565F82">
          <w:pPr>
            <w:pStyle w:val="En-ttedetabledesmatires"/>
          </w:pPr>
          <w:r w:rsidR="001C7B91">
            <w:rPr/>
            <w:t>Table des matières</w:t>
          </w:r>
        </w:p>
        <w:p w:rsidR="00AA14E8" w:rsidP="1C8CB882" w:rsidRDefault="00C30351" w14:paraId="4260496E" w14:textId="58654DEE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362957592">
            <w:r w:rsidRPr="1C8CB882" w:rsidR="1C8CB882">
              <w:rPr>
                <w:rStyle w:val="Lienhypertexte"/>
              </w:rPr>
              <w:t>Documentation de la plateforme</w:t>
            </w:r>
            <w:r>
              <w:tab/>
            </w:r>
            <w:r>
              <w:fldChar w:fldCharType="begin"/>
            </w:r>
            <w:r>
              <w:instrText xml:space="preserve">PAGEREF _Toc362957592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</w:t>
            </w:r>
            <w:r>
              <w:fldChar w:fldCharType="end"/>
            </w:r>
          </w:hyperlink>
        </w:p>
        <w:p w:rsidR="00AA14E8" w:rsidP="1C8CB882" w:rsidRDefault="00AA14E8" w14:paraId="02EDD975" w14:textId="71684FB6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915512277">
            <w:r w:rsidRPr="1C8CB882" w:rsidR="1C8CB882">
              <w:rPr>
                <w:rStyle w:val="Lienhypertexte"/>
              </w:rPr>
              <w:t>Prise en main de la plateforme</w:t>
            </w:r>
            <w:r>
              <w:tab/>
            </w:r>
            <w:r>
              <w:fldChar w:fldCharType="begin"/>
            </w:r>
            <w:r>
              <w:instrText xml:space="preserve">PAGEREF _Toc1915512277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</w:t>
            </w:r>
            <w:r>
              <w:fldChar w:fldCharType="end"/>
            </w:r>
          </w:hyperlink>
        </w:p>
        <w:p w:rsidR="00AA14E8" w:rsidP="1C8CB882" w:rsidRDefault="00AA14E8" w14:paraId="79BBFE78" w14:textId="672B63D0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382586170">
            <w:r w:rsidRPr="1C8CB882" w:rsidR="1C8CB882">
              <w:rPr>
                <w:rStyle w:val="Lienhypertexte"/>
              </w:rPr>
              <w:t>Switch</w:t>
            </w:r>
            <w:r>
              <w:tab/>
            </w:r>
            <w:r>
              <w:fldChar w:fldCharType="begin"/>
            </w:r>
            <w:r>
              <w:instrText xml:space="preserve">PAGEREF _Toc382586170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AA14E8" w:rsidP="1C8CB882" w:rsidRDefault="00AA14E8" w14:paraId="3C1E3ECD" w14:textId="01736760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562610732">
            <w:r w:rsidRPr="1C8CB882" w:rsidR="1C8CB882">
              <w:rPr>
                <w:rStyle w:val="Lienhypertexte"/>
              </w:rPr>
              <w:t>pfSense</w:t>
            </w:r>
            <w:r>
              <w:tab/>
            </w:r>
            <w:r>
              <w:fldChar w:fldCharType="begin"/>
            </w:r>
            <w:r>
              <w:instrText xml:space="preserve">PAGEREF _Toc562610732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4</w:t>
            </w:r>
            <w:r>
              <w:fldChar w:fldCharType="end"/>
            </w:r>
          </w:hyperlink>
        </w:p>
        <w:p w:rsidR="00AA14E8" w:rsidP="1C8CB882" w:rsidRDefault="00AA14E8" w14:paraId="6F5C1CF4" w14:textId="3884FD3C">
          <w:pPr>
            <w:pStyle w:val="TM3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511668694">
            <w:r w:rsidRPr="1C8CB882" w:rsidR="1C8CB882">
              <w:rPr>
                <w:rStyle w:val="Lienhypertexte"/>
              </w:rPr>
              <w:t>Mise en place VPN S-to-S</w:t>
            </w:r>
            <w:r>
              <w:tab/>
            </w:r>
            <w:r>
              <w:fldChar w:fldCharType="begin"/>
            </w:r>
            <w:r>
              <w:instrText xml:space="preserve">PAGEREF _Toc511668694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AA14E8" w:rsidP="1C8CB882" w:rsidRDefault="00AA14E8" w14:paraId="3BCFBEB7" w14:textId="131220D8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760556230">
            <w:r w:rsidRPr="1C8CB882" w:rsidR="1C8CB882">
              <w:rPr>
                <w:rStyle w:val="Lienhypertexte"/>
              </w:rPr>
              <w:t>Installation de Proxmox</w:t>
            </w:r>
            <w:r>
              <w:tab/>
            </w:r>
            <w:r>
              <w:fldChar w:fldCharType="begin"/>
            </w:r>
            <w:r>
              <w:instrText xml:space="preserve">PAGEREF _Toc760556230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5</w:t>
            </w:r>
            <w:r>
              <w:fldChar w:fldCharType="end"/>
            </w:r>
          </w:hyperlink>
        </w:p>
        <w:p w:rsidR="00AA14E8" w:rsidP="1C8CB882" w:rsidRDefault="00AA14E8" w14:paraId="2BD458E9" w14:textId="14B66474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337202715">
            <w:r w:rsidRPr="1C8CB882" w:rsidR="1C8CB882">
              <w:rPr>
                <w:rStyle w:val="Lienhypertexte"/>
              </w:rPr>
              <w:t>Importer une image ISO</w:t>
            </w:r>
            <w:r>
              <w:tab/>
            </w:r>
            <w:r>
              <w:fldChar w:fldCharType="begin"/>
            </w:r>
            <w:r>
              <w:instrText xml:space="preserve">PAGEREF _Toc337202715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9</w:t>
            </w:r>
            <w:r>
              <w:fldChar w:fldCharType="end"/>
            </w:r>
          </w:hyperlink>
        </w:p>
        <w:p w:rsidR="00AA14E8" w:rsidP="1C8CB882" w:rsidRDefault="00AA14E8" w14:paraId="0C63A1BD" w14:textId="6B5497F1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266655056">
            <w:r w:rsidRPr="1C8CB882" w:rsidR="1C8CB882">
              <w:rPr>
                <w:rStyle w:val="Lienhypertexte"/>
              </w:rPr>
              <w:t>Création des VMs</w:t>
            </w:r>
            <w:r>
              <w:tab/>
            </w:r>
            <w:r>
              <w:fldChar w:fldCharType="begin"/>
            </w:r>
            <w:r>
              <w:instrText xml:space="preserve">PAGEREF _Toc266655056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10</w:t>
            </w:r>
            <w:r>
              <w:fldChar w:fldCharType="end"/>
            </w:r>
          </w:hyperlink>
        </w:p>
        <w:p w:rsidR="00AA14E8" w:rsidP="1C8CB882" w:rsidRDefault="00AA14E8" w14:paraId="654080E3" w14:textId="170E0D8C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907002992">
            <w:r w:rsidRPr="1C8CB882" w:rsidR="1C8CB882">
              <w:rPr>
                <w:rStyle w:val="Lienhypertexte"/>
              </w:rPr>
              <w:t>Importer une VM</w:t>
            </w:r>
            <w:r>
              <w:tab/>
            </w:r>
            <w:r>
              <w:fldChar w:fldCharType="begin"/>
            </w:r>
            <w:r>
              <w:instrText xml:space="preserve">PAGEREF _Toc1907002992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14</w:t>
            </w:r>
            <w:r>
              <w:fldChar w:fldCharType="end"/>
            </w:r>
          </w:hyperlink>
        </w:p>
        <w:p w:rsidR="00AA14E8" w:rsidP="1C8CB882" w:rsidRDefault="00AA14E8" w14:paraId="769D6B43" w14:textId="1D70FE0B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985239408">
            <w:r w:rsidRPr="1C8CB882" w:rsidR="1C8CB882">
              <w:rPr>
                <w:rStyle w:val="Lienhypertexte"/>
              </w:rPr>
              <w:t>Ajouter un dossier partagé entre la VM Proxmox et l’hôte</w:t>
            </w:r>
            <w:r>
              <w:tab/>
            </w:r>
            <w:r>
              <w:fldChar w:fldCharType="begin"/>
            </w:r>
            <w:r>
              <w:instrText xml:space="preserve">PAGEREF _Toc1985239408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15</w:t>
            </w:r>
            <w:r>
              <w:fldChar w:fldCharType="end"/>
            </w:r>
          </w:hyperlink>
        </w:p>
        <w:p w:rsidR="00AA14E8" w:rsidP="1C8CB882" w:rsidRDefault="00AA14E8" w14:paraId="1028F1A3" w14:textId="246C5012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431572589">
            <w:r w:rsidRPr="1C8CB882" w:rsidR="1C8CB882">
              <w:rPr>
                <w:rStyle w:val="Lienhypertexte"/>
              </w:rPr>
              <w:t>Créer un point de montage sur la VM Proxmox</w:t>
            </w:r>
            <w:r>
              <w:tab/>
            </w:r>
            <w:r>
              <w:fldChar w:fldCharType="begin"/>
            </w:r>
            <w:r>
              <w:instrText xml:space="preserve">PAGEREF _Toc431572589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15</w:t>
            </w:r>
            <w:r>
              <w:fldChar w:fldCharType="end"/>
            </w:r>
          </w:hyperlink>
        </w:p>
        <w:p w:rsidR="00AA14E8" w:rsidP="1C8CB882" w:rsidRDefault="00AA14E8" w14:paraId="0DCABD47" w14:textId="4D2DDCD9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773272253">
            <w:r w:rsidRPr="1C8CB882" w:rsidR="1C8CB882">
              <w:rPr>
                <w:rStyle w:val="Lienhypertexte"/>
              </w:rPr>
              <w:t>Importer un OVF</w:t>
            </w:r>
            <w:r>
              <w:tab/>
            </w:r>
            <w:r>
              <w:fldChar w:fldCharType="begin"/>
            </w:r>
            <w:r>
              <w:instrText xml:space="preserve">PAGEREF _Toc773272253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16</w:t>
            </w:r>
            <w:r>
              <w:fldChar w:fldCharType="end"/>
            </w:r>
          </w:hyperlink>
        </w:p>
        <w:p w:rsidR="00AA14E8" w:rsidP="1C8CB882" w:rsidRDefault="00AA14E8" w14:paraId="35CC1613" w14:textId="597709E7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337741370">
            <w:r w:rsidRPr="1C8CB882" w:rsidR="1C8CB882">
              <w:rPr>
                <w:rStyle w:val="Lienhypertexte"/>
              </w:rPr>
              <w:t>Réseaux Proxmox</w:t>
            </w:r>
            <w:r>
              <w:tab/>
            </w:r>
            <w:r>
              <w:fldChar w:fldCharType="begin"/>
            </w:r>
            <w:r>
              <w:instrText xml:space="preserve">PAGEREF _Toc1337741370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16</w:t>
            </w:r>
            <w:r>
              <w:fldChar w:fldCharType="end"/>
            </w:r>
          </w:hyperlink>
        </w:p>
        <w:p w:rsidR="00AA14E8" w:rsidP="1C8CB882" w:rsidRDefault="00AA14E8" w14:paraId="7177A31A" w14:textId="071035FD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524983741">
            <w:r w:rsidRPr="1C8CB882" w:rsidR="1C8CB882">
              <w:rPr>
                <w:rStyle w:val="Lienhypertexte"/>
              </w:rPr>
              <w:t>Définition</w:t>
            </w:r>
            <w:r>
              <w:tab/>
            </w:r>
            <w:r>
              <w:fldChar w:fldCharType="begin"/>
            </w:r>
            <w:r>
              <w:instrText xml:space="preserve">PAGEREF _Toc524983741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17</w:t>
            </w:r>
            <w:r>
              <w:fldChar w:fldCharType="end"/>
            </w:r>
          </w:hyperlink>
        </w:p>
        <w:p w:rsidR="00AA14E8" w:rsidP="1C8CB882" w:rsidRDefault="00AA14E8" w14:paraId="15B9123C" w14:textId="6F8FB2F5">
          <w:pPr>
            <w:pStyle w:val="TM3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744565440">
            <w:r w:rsidRPr="1C8CB882" w:rsidR="1C8CB882">
              <w:rPr>
                <w:rStyle w:val="Lienhypertexte"/>
              </w:rPr>
              <w:t>Linux Bridge</w:t>
            </w:r>
            <w:r>
              <w:tab/>
            </w:r>
            <w:r>
              <w:fldChar w:fldCharType="begin"/>
            </w:r>
            <w:r>
              <w:instrText xml:space="preserve">PAGEREF _Toc1744565440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17</w:t>
            </w:r>
            <w:r>
              <w:fldChar w:fldCharType="end"/>
            </w:r>
          </w:hyperlink>
        </w:p>
        <w:p w:rsidR="00AA14E8" w:rsidP="1C8CB882" w:rsidRDefault="00AA14E8" w14:paraId="77FD4FF3" w14:textId="679DC8E1">
          <w:pPr>
            <w:pStyle w:val="TM3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393043129">
            <w:r w:rsidRPr="1C8CB882" w:rsidR="1C8CB882">
              <w:rPr>
                <w:rStyle w:val="Lienhypertexte"/>
              </w:rPr>
              <w:t>Linux Bond</w:t>
            </w:r>
            <w:r>
              <w:tab/>
            </w:r>
            <w:r>
              <w:fldChar w:fldCharType="begin"/>
            </w:r>
            <w:r>
              <w:instrText xml:space="preserve">PAGEREF _Toc393043129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17</w:t>
            </w:r>
            <w:r>
              <w:fldChar w:fldCharType="end"/>
            </w:r>
          </w:hyperlink>
        </w:p>
        <w:p w:rsidR="00AA14E8" w:rsidP="1C8CB882" w:rsidRDefault="00AA14E8" w14:paraId="4BF11A68" w14:textId="7D536A41">
          <w:pPr>
            <w:pStyle w:val="TM3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957673060">
            <w:r w:rsidRPr="1C8CB882" w:rsidR="1C8CB882">
              <w:rPr>
                <w:rStyle w:val="Lienhypertexte"/>
              </w:rPr>
              <w:t>Linux VLAN</w:t>
            </w:r>
            <w:r>
              <w:tab/>
            </w:r>
            <w:r>
              <w:fldChar w:fldCharType="begin"/>
            </w:r>
            <w:r>
              <w:instrText xml:space="preserve">PAGEREF _Toc1957673060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17</w:t>
            </w:r>
            <w:r>
              <w:fldChar w:fldCharType="end"/>
            </w:r>
          </w:hyperlink>
        </w:p>
        <w:p w:rsidR="00AA14E8" w:rsidP="1C8CB882" w:rsidRDefault="00AA14E8" w14:paraId="7B8EEECE" w14:textId="16F15C1D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210021983">
            <w:r w:rsidRPr="1C8CB882" w:rsidR="1C8CB882">
              <w:rPr>
                <w:rStyle w:val="Lienhypertexte"/>
              </w:rPr>
              <w:t>Configuration par défaut</w:t>
            </w:r>
            <w:r>
              <w:tab/>
            </w:r>
            <w:r>
              <w:fldChar w:fldCharType="begin"/>
            </w:r>
            <w:r>
              <w:instrText xml:space="preserve">PAGEREF _Toc210021983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17</w:t>
            </w:r>
            <w:r>
              <w:fldChar w:fldCharType="end"/>
            </w:r>
          </w:hyperlink>
        </w:p>
        <w:p w:rsidR="00AA14E8" w:rsidP="1C8CB882" w:rsidRDefault="00AA14E8" w14:paraId="356C4BAC" w14:textId="363B1ED0">
          <w:pPr>
            <w:pStyle w:val="TM3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741113100">
            <w:r w:rsidRPr="1C8CB882" w:rsidR="1C8CB882">
              <w:rPr>
                <w:rStyle w:val="Lienhypertexte"/>
              </w:rPr>
              <w:t>Créer un Linux Bridge</w:t>
            </w:r>
            <w:r>
              <w:tab/>
            </w:r>
            <w:r>
              <w:fldChar w:fldCharType="begin"/>
            </w:r>
            <w:r>
              <w:instrText xml:space="preserve">PAGEREF _Toc1741113100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18</w:t>
            </w:r>
            <w:r>
              <w:fldChar w:fldCharType="end"/>
            </w:r>
          </w:hyperlink>
        </w:p>
        <w:p w:rsidR="00AA14E8" w:rsidP="1C8CB882" w:rsidRDefault="00AA14E8" w14:paraId="169FE2A0" w14:textId="2158973D">
          <w:pPr>
            <w:pStyle w:val="TM3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709874331">
            <w:r w:rsidRPr="1C8CB882" w:rsidR="1C8CB882">
              <w:rPr>
                <w:rStyle w:val="Lienhypertexte"/>
              </w:rPr>
              <w:t>Créer un Linux VLAN</w:t>
            </w:r>
            <w:r>
              <w:tab/>
            </w:r>
            <w:r>
              <w:fldChar w:fldCharType="begin"/>
            </w:r>
            <w:r>
              <w:instrText xml:space="preserve">PAGEREF _Toc709874331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19</w:t>
            </w:r>
            <w:r>
              <w:fldChar w:fldCharType="end"/>
            </w:r>
          </w:hyperlink>
        </w:p>
        <w:p w:rsidR="00AA14E8" w:rsidP="1C8CB882" w:rsidRDefault="00AA14E8" w14:paraId="0EC5BF23" w14:textId="1790D902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990596506">
            <w:r w:rsidRPr="1C8CB882" w:rsidR="1C8CB882">
              <w:rPr>
                <w:rStyle w:val="Lienhypertexte"/>
              </w:rPr>
              <w:t>Gestion d’utilisateur</w:t>
            </w:r>
            <w:r>
              <w:tab/>
            </w:r>
            <w:r>
              <w:fldChar w:fldCharType="begin"/>
            </w:r>
            <w:r>
              <w:instrText xml:space="preserve">PAGEREF _Toc990596506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21</w:t>
            </w:r>
            <w:r>
              <w:fldChar w:fldCharType="end"/>
            </w:r>
          </w:hyperlink>
        </w:p>
        <w:p w:rsidR="00AA14E8" w:rsidP="1C8CB882" w:rsidRDefault="00AA14E8" w14:paraId="53425F3B" w14:textId="773C3AD1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271459323">
            <w:r w:rsidRPr="1C8CB882" w:rsidR="1C8CB882">
              <w:rPr>
                <w:rStyle w:val="Lienhypertexte"/>
              </w:rPr>
              <w:t>Créer un utilisateur</w:t>
            </w:r>
            <w:r>
              <w:tab/>
            </w:r>
            <w:r>
              <w:fldChar w:fldCharType="begin"/>
            </w:r>
            <w:r>
              <w:instrText xml:space="preserve">PAGEREF _Toc1271459323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22</w:t>
            </w:r>
            <w:r>
              <w:fldChar w:fldCharType="end"/>
            </w:r>
          </w:hyperlink>
        </w:p>
        <w:p w:rsidR="00AA14E8" w:rsidP="1C8CB882" w:rsidRDefault="00AA14E8" w14:paraId="344C3925" w14:textId="2A583A48">
          <w:pPr>
            <w:pStyle w:val="TM2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1525035481">
            <w:r w:rsidRPr="1C8CB882" w:rsidR="1C8CB882">
              <w:rPr>
                <w:rStyle w:val="Lienhypertexte"/>
              </w:rPr>
              <w:t>Ajouter des permissions</w:t>
            </w:r>
            <w:r>
              <w:tab/>
            </w:r>
            <w:r>
              <w:fldChar w:fldCharType="begin"/>
            </w:r>
            <w:r>
              <w:instrText xml:space="preserve">PAGEREF _Toc1525035481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22</w:t>
            </w:r>
            <w:r>
              <w:fldChar w:fldCharType="end"/>
            </w:r>
          </w:hyperlink>
        </w:p>
        <w:p w:rsidR="00AA14E8" w:rsidP="1C8CB882" w:rsidRDefault="00AA14E8" w14:paraId="6B390AB1" w14:textId="4B621148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78822089">
            <w:r w:rsidRPr="1C8CB882" w:rsidR="1C8CB882">
              <w:rPr>
                <w:rStyle w:val="Lienhypertexte"/>
              </w:rPr>
              <w:t>Désactiver SSH du root</w:t>
            </w:r>
            <w:r>
              <w:tab/>
            </w:r>
            <w:r>
              <w:fldChar w:fldCharType="begin"/>
            </w:r>
            <w:r>
              <w:instrText xml:space="preserve">PAGEREF _Toc78822089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22</w:t>
            </w:r>
            <w:r>
              <w:fldChar w:fldCharType="end"/>
            </w:r>
          </w:hyperlink>
        </w:p>
        <w:p w:rsidR="00AA14E8" w:rsidP="1C8CB882" w:rsidRDefault="00AA14E8" w14:paraId="065C28BB" w14:textId="4774C6E9">
          <w:pPr>
            <w:pStyle w:val="TM1"/>
            <w:tabs>
              <w:tab w:val="right" w:leader="underscore" w:pos="10455"/>
            </w:tabs>
            <w:rPr>
              <w:rStyle w:val="Lienhypertexte"/>
              <w:noProof/>
              <w:lang w:eastAsia="fr-FR"/>
            </w:rPr>
          </w:pPr>
          <w:hyperlink w:anchor="_Toc872073213">
            <w:r w:rsidRPr="1C8CB882" w:rsidR="1C8CB882">
              <w:rPr>
                <w:rStyle w:val="Lienhypertexte"/>
              </w:rPr>
              <w:t>Serveur iSCSI</w:t>
            </w:r>
            <w:r>
              <w:tab/>
            </w:r>
            <w:r>
              <w:fldChar w:fldCharType="begin"/>
            </w:r>
            <w:r>
              <w:instrText xml:space="preserve">PAGEREF _Toc872073213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23</w:t>
            </w:r>
            <w:r>
              <w:fldChar w:fldCharType="end"/>
            </w:r>
          </w:hyperlink>
        </w:p>
        <w:p w:rsidR="1C8CB882" w:rsidP="1C8CB882" w:rsidRDefault="1C8CB882" w14:paraId="49ED5B4C" w14:textId="76B73036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457089978">
            <w:r w:rsidRPr="1C8CB882" w:rsidR="1C8CB882">
              <w:rPr>
                <w:rStyle w:val="Lienhypertexte"/>
              </w:rPr>
              <w:t>Installer targetcli-fb (serveur iSCSI)</w:t>
            </w:r>
            <w:r>
              <w:tab/>
            </w:r>
            <w:r>
              <w:fldChar w:fldCharType="begin"/>
            </w:r>
            <w:r>
              <w:instrText xml:space="preserve">PAGEREF _Toc1457089978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24</w:t>
            </w:r>
            <w:r>
              <w:fldChar w:fldCharType="end"/>
            </w:r>
          </w:hyperlink>
        </w:p>
        <w:p w:rsidR="1C8CB882" w:rsidP="1C8CB882" w:rsidRDefault="1C8CB882" w14:paraId="6611BDEA" w14:textId="05696BAB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336665255">
            <w:r w:rsidRPr="1C8CB882" w:rsidR="1C8CB882">
              <w:rPr>
                <w:rStyle w:val="Lienhypertexte"/>
              </w:rPr>
              <w:t>Lancement de la configuration iSCSI</w:t>
            </w:r>
            <w:r>
              <w:tab/>
            </w:r>
            <w:r>
              <w:fldChar w:fldCharType="begin"/>
            </w:r>
            <w:r>
              <w:instrText xml:space="preserve">PAGEREF _Toc1336665255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24</w:t>
            </w:r>
            <w:r>
              <w:fldChar w:fldCharType="end"/>
            </w:r>
          </w:hyperlink>
        </w:p>
        <w:p w:rsidR="1C8CB882" w:rsidP="1C8CB882" w:rsidRDefault="1C8CB882" w14:paraId="04A7DE36" w14:textId="1418DD76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667619157">
            <w:r w:rsidRPr="1C8CB882" w:rsidR="1C8CB882">
              <w:rPr>
                <w:rStyle w:val="Lienhypertexte"/>
              </w:rPr>
              <w:t>Création du stockage bloc</w:t>
            </w:r>
            <w:r>
              <w:tab/>
            </w:r>
            <w:r>
              <w:fldChar w:fldCharType="begin"/>
            </w:r>
            <w:r>
              <w:instrText xml:space="preserve">PAGEREF _Toc667619157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24</w:t>
            </w:r>
            <w:r>
              <w:fldChar w:fldCharType="end"/>
            </w:r>
          </w:hyperlink>
        </w:p>
        <w:p w:rsidR="1C8CB882" w:rsidP="1C8CB882" w:rsidRDefault="1C8CB882" w14:paraId="0E0B9EB7" w14:textId="705F6204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388889196">
            <w:r w:rsidRPr="1C8CB882" w:rsidR="1C8CB882">
              <w:rPr>
                <w:rStyle w:val="Lienhypertexte"/>
              </w:rPr>
              <w:t>Création de la cible iSCSI</w:t>
            </w:r>
            <w:r>
              <w:tab/>
            </w:r>
            <w:r>
              <w:fldChar w:fldCharType="begin"/>
            </w:r>
            <w:r>
              <w:instrText xml:space="preserve">PAGEREF _Toc1388889196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24</w:t>
            </w:r>
            <w:r>
              <w:fldChar w:fldCharType="end"/>
            </w:r>
          </w:hyperlink>
        </w:p>
        <w:p w:rsidR="1C8CB882" w:rsidP="1C8CB882" w:rsidRDefault="1C8CB882" w14:paraId="7E80CB8D" w14:textId="77F0B95B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223553229">
            <w:r w:rsidRPr="1C8CB882" w:rsidR="1C8CB882">
              <w:rPr>
                <w:rStyle w:val="Lienhypertexte"/>
              </w:rPr>
              <w:t>Vérifier le nom exact de la cible créée</w:t>
            </w:r>
            <w:r>
              <w:tab/>
            </w:r>
            <w:r>
              <w:fldChar w:fldCharType="begin"/>
            </w:r>
            <w:r>
              <w:instrText xml:space="preserve">PAGEREF _Toc223553229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24</w:t>
            </w:r>
            <w:r>
              <w:fldChar w:fldCharType="end"/>
            </w:r>
          </w:hyperlink>
        </w:p>
        <w:p w:rsidR="1C8CB882" w:rsidP="1C8CB882" w:rsidRDefault="1C8CB882" w14:paraId="3C78E8A6" w14:textId="008312F5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491231002">
            <w:r w:rsidRPr="1C8CB882" w:rsidR="1C8CB882">
              <w:rPr>
                <w:rStyle w:val="Lienhypertexte"/>
              </w:rPr>
              <w:t>Création du LUN</w:t>
            </w:r>
            <w:r>
              <w:tab/>
            </w:r>
            <w:r>
              <w:fldChar w:fldCharType="begin"/>
            </w:r>
            <w:r>
              <w:instrText xml:space="preserve">PAGEREF _Toc1491231002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25</w:t>
            </w:r>
            <w:r>
              <w:fldChar w:fldCharType="end"/>
            </w:r>
          </w:hyperlink>
        </w:p>
        <w:p w:rsidR="1C8CB882" w:rsidP="1C8CB882" w:rsidRDefault="1C8CB882" w14:paraId="62062457" w14:textId="712AC22C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253139861">
            <w:r w:rsidRPr="1C8CB882" w:rsidR="1C8CB882">
              <w:rPr>
                <w:rStyle w:val="Lienhypertexte"/>
              </w:rPr>
              <w:t>Autoriser les connexions (mode lab)</w:t>
            </w:r>
            <w:r>
              <w:tab/>
            </w:r>
            <w:r>
              <w:fldChar w:fldCharType="begin"/>
            </w:r>
            <w:r>
              <w:instrText xml:space="preserve">PAGEREF _Toc253139861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25</w:t>
            </w:r>
            <w:r>
              <w:fldChar w:fldCharType="end"/>
            </w:r>
          </w:hyperlink>
        </w:p>
        <w:p w:rsidR="1C8CB882" w:rsidP="1C8CB882" w:rsidRDefault="1C8CB882" w14:paraId="5599102A" w14:textId="1D575672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921990532">
            <w:r w:rsidRPr="1C8CB882" w:rsidR="1C8CB882">
              <w:rPr>
                <w:rStyle w:val="Lienhypertexte"/>
              </w:rPr>
              <w:t>Activer auto ACL</w:t>
            </w:r>
            <w:r>
              <w:tab/>
            </w:r>
            <w:r>
              <w:fldChar w:fldCharType="begin"/>
            </w:r>
            <w:r>
              <w:instrText xml:space="preserve">PAGEREF _Toc921990532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25</w:t>
            </w:r>
            <w:r>
              <w:fldChar w:fldCharType="end"/>
            </w:r>
          </w:hyperlink>
        </w:p>
        <w:p w:rsidR="1C8CB882" w:rsidP="1C8CB882" w:rsidRDefault="1C8CB882" w14:paraId="204C37C3" w14:textId="121517F4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574870487">
            <w:r w:rsidRPr="1C8CB882" w:rsidR="1C8CB882">
              <w:rPr>
                <w:rStyle w:val="Lienhypertexte"/>
              </w:rPr>
              <w:t>Vérification configuration</w:t>
            </w:r>
            <w:r>
              <w:tab/>
            </w:r>
            <w:r>
              <w:fldChar w:fldCharType="begin"/>
            </w:r>
            <w:r>
              <w:instrText xml:space="preserve">PAGEREF _Toc1574870487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25</w:t>
            </w:r>
            <w:r>
              <w:fldChar w:fldCharType="end"/>
            </w:r>
          </w:hyperlink>
        </w:p>
        <w:p w:rsidR="1C8CB882" w:rsidP="1C8CB882" w:rsidRDefault="1C8CB882" w14:paraId="1B4DAF5A" w14:textId="7C4E0D0D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2027199751">
            <w:r w:rsidRPr="1C8CB882" w:rsidR="1C8CB882">
              <w:rPr>
                <w:rStyle w:val="Lienhypertexte"/>
              </w:rPr>
              <w:t>Vérification service</w:t>
            </w:r>
            <w:r>
              <w:tab/>
            </w:r>
            <w:r>
              <w:fldChar w:fldCharType="begin"/>
            </w:r>
            <w:r>
              <w:instrText xml:space="preserve">PAGEREF _Toc2027199751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25</w:t>
            </w:r>
            <w:r>
              <w:fldChar w:fldCharType="end"/>
            </w:r>
          </w:hyperlink>
        </w:p>
        <w:p w:rsidR="1C8CB882" w:rsidP="1C8CB882" w:rsidRDefault="1C8CB882" w14:paraId="57160C0E" w14:textId="65616F2F">
          <w:pPr>
            <w:pStyle w:val="TM1"/>
            <w:tabs>
              <w:tab w:val="right" w:leader="underscore" w:pos="10455"/>
            </w:tabs>
            <w:rPr>
              <w:rStyle w:val="Lienhypertexte"/>
            </w:rPr>
          </w:pPr>
          <w:hyperlink w:anchor="_Toc1901814627">
            <w:r w:rsidRPr="1C8CB882" w:rsidR="1C8CB882">
              <w:rPr>
                <w:rStyle w:val="Lienhypertexte"/>
              </w:rPr>
              <w:t>Connexion de ISCSI sur Proxmox</w:t>
            </w:r>
            <w:r>
              <w:tab/>
            </w:r>
            <w:r>
              <w:fldChar w:fldCharType="begin"/>
            </w:r>
            <w:r>
              <w:instrText xml:space="preserve">PAGEREF _Toc1901814627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26</w:t>
            </w:r>
            <w:r>
              <w:fldChar w:fldCharType="end"/>
            </w:r>
          </w:hyperlink>
        </w:p>
        <w:p w:rsidR="1C8CB882" w:rsidP="1C8CB882" w:rsidRDefault="1C8CB882" w14:paraId="5A8D94B8" w14:textId="77F12599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566449979">
            <w:r w:rsidRPr="1C8CB882" w:rsidR="1C8CB882">
              <w:rPr>
                <w:rStyle w:val="Lienhypertexte"/>
              </w:rPr>
              <w:t>Récupérer l’IQN de proxmox pour l’autoriser à se connecter au serveur iSCSI</w:t>
            </w:r>
            <w:r>
              <w:tab/>
            </w:r>
            <w:r>
              <w:fldChar w:fldCharType="begin"/>
            </w:r>
            <w:r>
              <w:instrText xml:space="preserve">PAGEREF _Toc1566449979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27</w:t>
            </w:r>
            <w:r>
              <w:fldChar w:fldCharType="end"/>
            </w:r>
          </w:hyperlink>
        </w:p>
        <w:p w:rsidR="1C8CB882" w:rsidP="1C8CB882" w:rsidRDefault="1C8CB882" w14:paraId="10660FD7" w14:textId="155B8E65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511016134">
            <w:r w:rsidRPr="1C8CB882" w:rsidR="1C8CB882">
              <w:rPr>
                <w:rStyle w:val="Lienhypertexte"/>
              </w:rPr>
              <w:t>Ajouter l’ACL avec l’IQN de Proxmox</w:t>
            </w:r>
            <w:r>
              <w:tab/>
            </w:r>
            <w:r>
              <w:fldChar w:fldCharType="begin"/>
            </w:r>
            <w:r>
              <w:instrText xml:space="preserve">PAGEREF _Toc511016134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27</w:t>
            </w:r>
            <w:r>
              <w:fldChar w:fldCharType="end"/>
            </w:r>
          </w:hyperlink>
        </w:p>
        <w:p w:rsidR="1C8CB882" w:rsidP="1C8CB882" w:rsidRDefault="1C8CB882" w14:paraId="00BC0734" w14:textId="5608A10C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760270297">
            <w:r w:rsidRPr="1C8CB882" w:rsidR="1C8CB882">
              <w:rPr>
                <w:rStyle w:val="Lienhypertexte"/>
              </w:rPr>
              <w:t>Découvrir et connecter Proxmox</w:t>
            </w:r>
            <w:r>
              <w:tab/>
            </w:r>
            <w:r>
              <w:fldChar w:fldCharType="begin"/>
            </w:r>
            <w:r>
              <w:instrText xml:space="preserve">PAGEREF _Toc760270297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27</w:t>
            </w:r>
            <w:r>
              <w:fldChar w:fldCharType="end"/>
            </w:r>
          </w:hyperlink>
        </w:p>
        <w:p w:rsidR="1C8CB882" w:rsidP="1C8CB882" w:rsidRDefault="1C8CB882" w14:paraId="4C52D332" w14:textId="76F37FBF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878087552">
            <w:r w:rsidRPr="1C8CB882" w:rsidR="1C8CB882">
              <w:rPr>
                <w:rStyle w:val="Lienhypertexte"/>
              </w:rPr>
              <w:t>Créer le VG LVM sur Proxmox</w:t>
            </w:r>
            <w:r>
              <w:tab/>
            </w:r>
            <w:r>
              <w:fldChar w:fldCharType="begin"/>
            </w:r>
            <w:r>
              <w:instrText xml:space="preserve">PAGEREF _Toc878087552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27</w:t>
            </w:r>
            <w:r>
              <w:fldChar w:fldCharType="end"/>
            </w:r>
          </w:hyperlink>
        </w:p>
        <w:p w:rsidR="1C8CB882" w:rsidP="1C8CB882" w:rsidRDefault="1C8CB882" w14:paraId="3DDF8179" w14:textId="10ED164A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714929378">
            <w:r w:rsidRPr="1C8CB882" w:rsidR="1C8CB882">
              <w:rPr>
                <w:rStyle w:val="Lienhypertexte"/>
              </w:rPr>
              <w:t>Automatiser la connexion du serveur iSCSI</w:t>
            </w:r>
            <w:r>
              <w:tab/>
            </w:r>
            <w:r>
              <w:fldChar w:fldCharType="begin"/>
            </w:r>
            <w:r>
              <w:instrText xml:space="preserve">PAGEREF _Toc1714929378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29</w:t>
            </w:r>
            <w:r>
              <w:fldChar w:fldCharType="end"/>
            </w:r>
          </w:hyperlink>
        </w:p>
        <w:p w:rsidR="1C8CB882" w:rsidP="1C8CB882" w:rsidRDefault="1C8CB882" w14:paraId="22D8DCE1" w14:textId="37118D09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051711858">
            <w:r w:rsidRPr="1C8CB882" w:rsidR="1C8CB882">
              <w:rPr>
                <w:rStyle w:val="Lienhypertexte"/>
              </w:rPr>
              <w:t>Dépannage</w:t>
            </w:r>
            <w:r>
              <w:tab/>
            </w:r>
            <w:r>
              <w:fldChar w:fldCharType="begin"/>
            </w:r>
            <w:r>
              <w:instrText xml:space="preserve">PAGEREF _Toc1051711858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30</w:t>
            </w:r>
            <w:r>
              <w:fldChar w:fldCharType="end"/>
            </w:r>
          </w:hyperlink>
        </w:p>
        <w:p w:rsidR="1C8CB882" w:rsidP="1C8CB882" w:rsidRDefault="1C8CB882" w14:paraId="6CB066A5" w14:textId="6D3AF776">
          <w:pPr>
            <w:pStyle w:val="TM1"/>
            <w:tabs>
              <w:tab w:val="right" w:leader="underscore" w:pos="10455"/>
            </w:tabs>
            <w:rPr>
              <w:rStyle w:val="Lienhypertexte"/>
            </w:rPr>
          </w:pPr>
          <w:hyperlink w:anchor="_Toc775797518">
            <w:r w:rsidRPr="1C8CB882" w:rsidR="1C8CB882">
              <w:rPr>
                <w:rStyle w:val="Lienhypertexte"/>
              </w:rPr>
              <w:t>HAProxy</w:t>
            </w:r>
            <w:r>
              <w:tab/>
            </w:r>
            <w:r>
              <w:fldChar w:fldCharType="begin"/>
            </w:r>
            <w:r>
              <w:instrText xml:space="preserve">PAGEREF _Toc775797518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30</w:t>
            </w:r>
            <w:r>
              <w:fldChar w:fldCharType="end"/>
            </w:r>
          </w:hyperlink>
        </w:p>
        <w:p w:rsidR="1C8CB882" w:rsidP="1C8CB882" w:rsidRDefault="1C8CB882" w14:paraId="36B60A07" w14:textId="03BF3A27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966936279">
            <w:r w:rsidRPr="1C8CB882" w:rsidR="1C8CB882">
              <w:rPr>
                <w:rStyle w:val="Lienhypertexte"/>
              </w:rPr>
              <w:t>1. Installation du service</w:t>
            </w:r>
            <w:r>
              <w:tab/>
            </w:r>
            <w:r>
              <w:fldChar w:fldCharType="begin"/>
            </w:r>
            <w:r>
              <w:instrText xml:space="preserve">PAGEREF _Toc1966936279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31</w:t>
            </w:r>
            <w:r>
              <w:fldChar w:fldCharType="end"/>
            </w:r>
          </w:hyperlink>
        </w:p>
        <w:p w:rsidR="1C8CB882" w:rsidP="1C8CB882" w:rsidRDefault="1C8CB882" w14:paraId="16BCB4D3" w14:textId="18C3B482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402513433">
            <w:r w:rsidRPr="1C8CB882" w:rsidR="1C8CB882">
              <w:rPr>
                <w:rStyle w:val="Lienhypertexte"/>
              </w:rPr>
              <w:t>2. Configuration du fichier haproxy.cfg</w:t>
            </w:r>
            <w:r>
              <w:tab/>
            </w:r>
            <w:r>
              <w:fldChar w:fldCharType="begin"/>
            </w:r>
            <w:r>
              <w:instrText xml:space="preserve">PAGEREF _Toc1402513433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31</w:t>
            </w:r>
            <w:r>
              <w:fldChar w:fldCharType="end"/>
            </w:r>
          </w:hyperlink>
        </w:p>
        <w:p w:rsidR="1C8CB882" w:rsidP="1C8CB882" w:rsidRDefault="1C8CB882" w14:paraId="09B56E1D" w14:textId="12104801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240466468">
            <w:r w:rsidRPr="1C8CB882" w:rsidR="1C8CB882">
              <w:rPr>
                <w:rStyle w:val="Lienhypertexte"/>
              </w:rPr>
              <w:t>3.Modifier Apache (sur tes deux serveurs)</w:t>
            </w:r>
            <w:r>
              <w:tab/>
            </w:r>
            <w:r>
              <w:fldChar w:fldCharType="begin"/>
            </w:r>
            <w:r>
              <w:instrText xml:space="preserve">PAGEREF _Toc240466468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31</w:t>
            </w:r>
            <w:r>
              <w:fldChar w:fldCharType="end"/>
            </w:r>
          </w:hyperlink>
        </w:p>
        <w:p w:rsidR="1C8CB882" w:rsidP="1C8CB882" w:rsidRDefault="1C8CB882" w14:paraId="2E0530CC" w14:textId="496DB947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10014816">
            <w:r w:rsidRPr="1C8CB882" w:rsidR="1C8CB882">
              <w:rPr>
                <w:rStyle w:val="Lienhypertexte"/>
              </w:rPr>
              <w:t>4. Activation et vérification</w:t>
            </w:r>
            <w:r>
              <w:tab/>
            </w:r>
            <w:r>
              <w:fldChar w:fldCharType="begin"/>
            </w:r>
            <w:r>
              <w:instrText xml:space="preserve">PAGEREF _Toc110014816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31</w:t>
            </w:r>
            <w:r>
              <w:fldChar w:fldCharType="end"/>
            </w:r>
          </w:hyperlink>
        </w:p>
        <w:p w:rsidR="1C8CB882" w:rsidP="1C8CB882" w:rsidRDefault="1C8CB882" w14:paraId="6AFD0799" w14:textId="3E9019C2">
          <w:pPr>
            <w:pStyle w:val="TM1"/>
            <w:tabs>
              <w:tab w:val="right" w:leader="underscore" w:pos="10455"/>
            </w:tabs>
            <w:rPr>
              <w:rStyle w:val="Lienhypertexte"/>
            </w:rPr>
          </w:pPr>
          <w:hyperlink w:anchor="_Toc1206133272">
            <w:r w:rsidRPr="1C8CB882" w:rsidR="1C8CB882">
              <w:rPr>
                <w:rStyle w:val="Lienhypertexte"/>
              </w:rPr>
              <w:t>Keepalived</w:t>
            </w:r>
            <w:r>
              <w:tab/>
            </w:r>
            <w:r>
              <w:fldChar w:fldCharType="begin"/>
            </w:r>
            <w:r>
              <w:instrText xml:space="preserve">PAGEREF _Toc1206133272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31</w:t>
            </w:r>
            <w:r>
              <w:fldChar w:fldCharType="end"/>
            </w:r>
          </w:hyperlink>
        </w:p>
        <w:p w:rsidR="1C8CB882" w:rsidP="1C8CB882" w:rsidRDefault="1C8CB882" w14:paraId="0E1AC8F2" w14:textId="4E2D8F9E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937244478">
            <w:r w:rsidRPr="1C8CB882" w:rsidR="1C8CB882">
              <w:rPr>
                <w:rStyle w:val="Lienhypertexte"/>
              </w:rPr>
              <w:t>1. Installation du service</w:t>
            </w:r>
            <w:r>
              <w:tab/>
            </w:r>
            <w:r>
              <w:fldChar w:fldCharType="begin"/>
            </w:r>
            <w:r>
              <w:instrText xml:space="preserve">PAGEREF _Toc937244478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32</w:t>
            </w:r>
            <w:r>
              <w:fldChar w:fldCharType="end"/>
            </w:r>
          </w:hyperlink>
        </w:p>
        <w:p w:rsidR="1C8CB882" w:rsidP="1C8CB882" w:rsidRDefault="1C8CB882" w14:paraId="24131E74" w14:textId="60619305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066104002">
            <w:r w:rsidRPr="1C8CB882" w:rsidR="1C8CB882">
              <w:rPr>
                <w:rStyle w:val="Lienhypertexte"/>
              </w:rPr>
              <w:t>2. Configuration du serveur MASTER (SRVLX01)</w:t>
            </w:r>
            <w:r>
              <w:tab/>
            </w:r>
            <w:r>
              <w:fldChar w:fldCharType="begin"/>
            </w:r>
            <w:r>
              <w:instrText xml:space="preserve">PAGEREF _Toc1066104002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32</w:t>
            </w:r>
            <w:r>
              <w:fldChar w:fldCharType="end"/>
            </w:r>
          </w:hyperlink>
        </w:p>
        <w:p w:rsidR="1C8CB882" w:rsidP="1C8CB882" w:rsidRDefault="1C8CB882" w14:paraId="6FDE64F3" w14:textId="62873354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1302501739">
            <w:r w:rsidRPr="1C8CB882" w:rsidR="1C8CB882">
              <w:rPr>
                <w:rStyle w:val="Lienhypertexte"/>
              </w:rPr>
              <w:t>3. Configuration du serveur BACKUP (SRVLX02)</w:t>
            </w:r>
            <w:r>
              <w:tab/>
            </w:r>
            <w:r>
              <w:fldChar w:fldCharType="begin"/>
            </w:r>
            <w:r>
              <w:instrText xml:space="preserve">PAGEREF _Toc1302501739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32</w:t>
            </w:r>
            <w:r>
              <w:fldChar w:fldCharType="end"/>
            </w:r>
          </w:hyperlink>
        </w:p>
        <w:p w:rsidR="1C8CB882" w:rsidP="1C8CB882" w:rsidRDefault="1C8CB882" w14:paraId="0B7C4491" w14:textId="1ECC5BB6">
          <w:pPr>
            <w:pStyle w:val="TM2"/>
            <w:tabs>
              <w:tab w:val="right" w:leader="underscore" w:pos="10455"/>
            </w:tabs>
            <w:rPr>
              <w:rStyle w:val="Lienhypertexte"/>
            </w:rPr>
          </w:pPr>
          <w:hyperlink w:anchor="_Toc344976850">
            <w:r w:rsidRPr="1C8CB882" w:rsidR="1C8CB882">
              <w:rPr>
                <w:rStyle w:val="Lienhypertexte"/>
              </w:rPr>
              <w:t>4. Activation et démarrage</w:t>
            </w:r>
            <w:r>
              <w:tab/>
            </w:r>
            <w:r>
              <w:fldChar w:fldCharType="begin"/>
            </w:r>
            <w:r>
              <w:instrText xml:space="preserve">PAGEREF _Toc344976850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32</w:t>
            </w:r>
            <w:r>
              <w:fldChar w:fldCharType="end"/>
            </w:r>
          </w:hyperlink>
        </w:p>
        <w:p w:rsidR="1C8CB882" w:rsidP="1C8CB882" w:rsidRDefault="1C8CB882" w14:paraId="545A4E08" w14:textId="4A396F09">
          <w:pPr>
            <w:pStyle w:val="TM1"/>
            <w:tabs>
              <w:tab w:val="right" w:leader="underscore" w:pos="10455"/>
            </w:tabs>
            <w:rPr>
              <w:rStyle w:val="Lienhypertexte"/>
            </w:rPr>
          </w:pPr>
          <w:hyperlink w:anchor="_Toc1730306188">
            <w:r w:rsidRPr="1C8CB882" w:rsidR="1C8CB882">
              <w:rPr>
                <w:rStyle w:val="Lienhypertexte"/>
              </w:rPr>
              <w:t>Sources</w:t>
            </w:r>
            <w:r>
              <w:tab/>
            </w:r>
            <w:r>
              <w:fldChar w:fldCharType="begin"/>
            </w:r>
            <w:r>
              <w:instrText xml:space="preserve">PAGEREF _Toc1730306188 \h</w:instrText>
            </w:r>
            <w:r>
              <w:fldChar w:fldCharType="separate"/>
            </w:r>
            <w:r w:rsidRPr="1C8CB882" w:rsidR="1C8CB882">
              <w:rPr>
                <w:rStyle w:val="Lienhypertexte"/>
              </w:rPr>
              <w:t>33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1C7B91" w:rsidRDefault="00C30351" w14:paraId="221B867D" w14:textId="18934E4D"/>
    <w:p w:rsidR="00085B23" w:rsidP="00921623" w:rsidRDefault="00085B23" w14:paraId="15033AEF" w14:textId="77777777">
      <w:pPr>
        <w:pStyle w:val="Titre1"/>
      </w:pPr>
    </w:p>
    <w:p w:rsidR="00C13447" w:rsidRDefault="00C13447" w14:paraId="39357D56" w14:textId="00E0ADA8">
      <w:pPr>
        <w:sectPr w:rsidR="00C13447" w:rsidSect="005159D1">
          <w:headerReference w:type="default" r:id="rId12"/>
          <w:footerReference w:type="default" r:id="rId13"/>
          <w:pgSz w:w="11906" w:h="16838" w:orient="portrait"/>
          <w:pgMar w:top="720" w:right="720" w:bottom="720" w:left="720" w:header="708" w:footer="708" w:gutter="0"/>
          <w:pgNumType w:start="0"/>
          <w:cols w:space="709" w:sep="1"/>
          <w:titlePg/>
          <w:docGrid w:linePitch="360"/>
        </w:sectPr>
      </w:pPr>
    </w:p>
    <w:p w:rsidR="00B62A4F" w:rsidP="000B19F5" w:rsidRDefault="00B62A4F" w14:paraId="28BC92D6" w14:textId="07FFB014">
      <w:pPr>
        <w:pStyle w:val="Titre1"/>
      </w:pPr>
      <w:bookmarkStart w:name="_Toc362957592" w:id="102893297"/>
      <w:r w:rsidR="00B62A4F">
        <w:rPr/>
        <w:t>Documentation de la plateforme</w:t>
      </w:r>
      <w:bookmarkEnd w:id="102893297"/>
    </w:p>
    <w:tbl>
      <w:tblPr>
        <w:tblW w:w="15593" w:type="dxa"/>
        <w:tblInd w:w="-15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3"/>
        <w:gridCol w:w="752"/>
        <w:gridCol w:w="992"/>
        <w:gridCol w:w="1559"/>
        <w:gridCol w:w="1560"/>
        <w:gridCol w:w="2693"/>
        <w:gridCol w:w="1701"/>
        <w:gridCol w:w="1346"/>
        <w:gridCol w:w="1347"/>
      </w:tblGrid>
      <w:tr w:rsidRPr="00111B2B" w:rsidR="00440805" w:rsidTr="00AF5FD2" w14:paraId="07AE46C3" w14:textId="27AD8474">
        <w:trPr>
          <w:trHeight w:val="258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hideMark/>
          </w:tcPr>
          <w:p w:rsidRPr="00111B2B" w:rsidR="00440805" w:rsidP="002A5EB5" w:rsidRDefault="00440805" w14:paraId="36BA17BE" w14:textId="77777777">
            <w:pPr>
              <w:spacing w:after="0"/>
            </w:pPr>
            <w:r w:rsidRPr="00111B2B">
              <w:t>Département  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hideMark/>
          </w:tcPr>
          <w:p w:rsidRPr="00111B2B" w:rsidR="00440805" w:rsidP="002A5EB5" w:rsidRDefault="00440805" w14:paraId="1C2DB413" w14:textId="77777777">
            <w:pPr>
              <w:spacing w:after="0"/>
            </w:pPr>
            <w:r w:rsidRPr="00111B2B">
              <w:t>VLAN 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hideMark/>
          </w:tcPr>
          <w:p w:rsidRPr="00111B2B" w:rsidR="00440805" w:rsidP="002A5EB5" w:rsidRDefault="00440805" w14:paraId="20620237" w14:textId="77777777">
            <w:pPr>
              <w:spacing w:after="0"/>
            </w:pPr>
            <w:r w:rsidRPr="00111B2B">
              <w:t>Ports GE 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hideMark/>
          </w:tcPr>
          <w:p w:rsidRPr="00111B2B" w:rsidR="00440805" w:rsidP="002A5EB5" w:rsidRDefault="00440805" w14:paraId="6AFBAC21" w14:textId="77777777">
            <w:pPr>
              <w:spacing w:after="0"/>
            </w:pPr>
            <w:r w:rsidRPr="00111B2B">
              <w:t>Réseau 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hideMark/>
          </w:tcPr>
          <w:p w:rsidRPr="00111B2B" w:rsidR="00440805" w:rsidP="002A5EB5" w:rsidRDefault="00440805" w14:paraId="38C845D4" w14:textId="77777777">
            <w:pPr>
              <w:spacing w:after="0"/>
            </w:pPr>
            <w:r w:rsidRPr="00111B2B">
              <w:t>Broadcast 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hideMark/>
          </w:tcPr>
          <w:p w:rsidRPr="00111B2B" w:rsidR="00440805" w:rsidP="002A5EB5" w:rsidRDefault="00440805" w14:paraId="762BAE94" w14:textId="77777777">
            <w:pPr>
              <w:spacing w:after="0"/>
            </w:pPr>
            <w:r w:rsidRPr="00111B2B">
              <w:t>Plage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2F2F2"/>
            <w:hideMark/>
          </w:tcPr>
          <w:p w:rsidRPr="00111B2B" w:rsidR="00440805" w:rsidP="002A5EB5" w:rsidRDefault="00440805" w14:paraId="04D5586F" w14:textId="77777777">
            <w:pPr>
              <w:spacing w:after="0"/>
            </w:pPr>
            <w:r w:rsidRPr="00111B2B">
              <w:t>SVI/Passerelle 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111B2B" w:rsidR="00440805" w:rsidP="00A523DD" w:rsidRDefault="00440805" w14:paraId="46BF10CF" w14:textId="120CBB92">
            <w:pPr>
              <w:spacing w:after="0"/>
              <w:ind w:right="-8"/>
            </w:pPr>
          </w:p>
        </w:tc>
      </w:tr>
      <w:tr w:rsidRPr="00111B2B" w:rsidR="00440805" w:rsidTr="00AF5FD2" w14:paraId="1845F52A" w14:textId="0943EF28">
        <w:trPr>
          <w:trHeight w:val="12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43DD4F4D" w14:textId="77777777">
            <w:pPr>
              <w:spacing w:after="0"/>
            </w:pPr>
            <w:r w:rsidRPr="00111B2B">
              <w:t>Administration 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1C381A1C" w14:textId="02E52CFC">
            <w:pPr>
              <w:spacing w:after="0"/>
            </w:pPr>
            <w:r w:rsidRPr="00111B2B">
              <w:t>10 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2F4E758C" w14:textId="77777777">
            <w:pPr>
              <w:spacing w:after="0"/>
            </w:pPr>
            <w:r w:rsidRPr="00111B2B">
              <w:t>2-10 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7000395F" w14:textId="54919FAB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192.168.10.0 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20F1A2C0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192.168.10.255 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70FD5373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192.168.10.2 =&gt; 192.168.10.254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440805" w:rsidP="003E208E" w:rsidRDefault="00440805" w14:paraId="4177495B" w14:textId="67B8D18D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192.168.10.1 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111B2B" w:rsidR="00440805" w:rsidP="00C85929" w:rsidRDefault="00440805" w14:paraId="0E3A7E1E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440805" w:rsidTr="00AF5FD2" w14:paraId="00DFC8E8" w14:textId="5E74920F">
        <w:trPr>
          <w:trHeight w:val="30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4EDAFC36" w14:textId="77777777">
            <w:pPr>
              <w:spacing w:after="0"/>
            </w:pPr>
            <w:r w:rsidRPr="00111B2B">
              <w:t>Ventes  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420A870C" w14:textId="79AADD19">
            <w:pPr>
              <w:spacing w:after="0"/>
            </w:pPr>
            <w:r w:rsidRPr="00111B2B">
              <w:t>20 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28EBB2A0" w14:textId="62420C43">
            <w:pPr>
              <w:spacing w:after="0"/>
            </w:pPr>
            <w:r w:rsidRPr="00111B2B">
              <w:t>11-</w:t>
            </w:r>
            <w:r w:rsidRPr="00494D2C">
              <w:t>17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753060BD" w14:textId="2FBF7D9E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192.168.20.0 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74EA7D72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192.168.20.255 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62DB7A58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192.168.20.2 =&gt; 192.168.20.254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440805" w:rsidP="003E208E" w:rsidRDefault="00440805" w14:paraId="18F16C98" w14:textId="06F6E2CC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192.168.20.1 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111B2B" w:rsidR="00440805" w:rsidP="00C85929" w:rsidRDefault="00440805" w14:paraId="39142D41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440805" w:rsidTr="00AF5FD2" w14:paraId="478FF8C2" w14:textId="73C76703">
        <w:trPr>
          <w:trHeight w:val="30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242B1CE9" w14:textId="77777777">
            <w:pPr>
              <w:spacing w:after="0"/>
            </w:pPr>
            <w:r w:rsidRPr="00111B2B">
              <w:t>IT 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2500EC11" w14:textId="2AF10B5C">
            <w:pPr>
              <w:spacing w:after="0"/>
            </w:pPr>
            <w:r w:rsidRPr="00111B2B">
              <w:t>30 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2F6D09DA" w14:textId="77777777">
            <w:pPr>
              <w:spacing w:after="0"/>
            </w:pPr>
            <w:r w:rsidRPr="00111B2B">
              <w:t>21 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051FBED6" w14:textId="52AB782D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192.168.30.0 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578AFC49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192.168.30.255 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09FD5F77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192.168.30.2 =&gt; 192.168.30.253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440805" w:rsidP="003E208E" w:rsidRDefault="00440805" w14:paraId="5844196B" w14:textId="50B77954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192.168.30.1 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111B2B" w:rsidR="00440805" w:rsidP="00C85929" w:rsidRDefault="00440805" w14:paraId="43C7C830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440805" w:rsidTr="00AF5FD2" w14:paraId="7EEA475A" w14:textId="3D9FBF40">
        <w:trPr>
          <w:trHeight w:val="30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794710FA" w14:textId="77777777">
            <w:pPr>
              <w:spacing w:after="0"/>
            </w:pPr>
            <w:proofErr w:type="spellStart"/>
            <w:r w:rsidRPr="00111B2B">
              <w:t>WiFi</w:t>
            </w:r>
            <w:proofErr w:type="spellEnd"/>
            <w:r w:rsidRPr="00111B2B">
              <w:t> 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3663333E" w14:textId="7C4D84E3">
            <w:pPr>
              <w:spacing w:after="0"/>
            </w:pPr>
            <w:r w:rsidRPr="00111B2B">
              <w:t>40 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16B1A512" w14:textId="77777777">
            <w:pPr>
              <w:spacing w:after="0"/>
            </w:pPr>
            <w:r w:rsidRPr="00111B2B">
              <w:t>23 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38166B52" w14:textId="3D3221A2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192.168.40.0 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1A22EB63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192.168.40.255 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E208E" w:rsidRDefault="00440805" w14:paraId="48ACF5A1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192.168.40.2 =&gt; 192.168.40.254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440805" w:rsidP="003E208E" w:rsidRDefault="00440805" w14:paraId="2E57F1F6" w14:textId="1CAB4BA4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192.168.40.1 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111B2B" w:rsidR="00440805" w:rsidP="00C85929" w:rsidRDefault="00440805" w14:paraId="3478C913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440805" w:rsidTr="00AF5FD2" w14:paraId="4792A996" w14:textId="405E4A3E">
        <w:trPr>
          <w:trHeight w:val="302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D9208D" w:rsidRDefault="00440805" w14:paraId="7CC0317E" w14:textId="77777777">
            <w:pPr>
              <w:spacing w:after="0"/>
            </w:pPr>
            <w:r w:rsidRPr="00111B2B">
              <w:t>Firewall 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D9208D" w:rsidRDefault="00440805" w14:paraId="74379AE4" w14:textId="49FDD7FE">
            <w:pPr>
              <w:spacing w:after="0"/>
            </w:pPr>
            <w:r w:rsidRPr="00111B2B">
              <w:t>50 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D9208D" w:rsidRDefault="00440805" w14:paraId="143E213B" w14:textId="77777777">
            <w:pPr>
              <w:spacing w:after="0"/>
            </w:pPr>
            <w:r w:rsidRPr="00111B2B">
              <w:t>22 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D9208D" w:rsidRDefault="00440805" w14:paraId="2E8D866A" w14:textId="2A35681D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192.168.50.0 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D9208D" w:rsidRDefault="00440805" w14:paraId="36A20201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192.168.50.255 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111B2B" w:rsidR="00440805" w:rsidP="00D9208D" w:rsidRDefault="00440805" w14:paraId="0033A71A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440805" w:rsidP="00D9208D" w:rsidRDefault="00440805" w14:paraId="589E2F8A" w14:textId="3AD6EF79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192.168.50.254 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111B2B" w:rsidR="00440805" w:rsidP="00C85929" w:rsidRDefault="00440805" w14:paraId="7C530B3B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440805" w:rsidTr="00AF5FD2" w14:paraId="69445315" w14:textId="11CF4078">
        <w:trPr>
          <w:trHeight w:val="66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111B2B" w:rsidR="00440805" w:rsidP="00D9208D" w:rsidRDefault="00440805" w14:paraId="7A649908" w14:textId="708C0BAC">
            <w:pPr>
              <w:spacing w:after="0"/>
            </w:pPr>
            <w:r>
              <w:t>Server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111B2B" w:rsidR="00440805" w:rsidP="00D9208D" w:rsidRDefault="00440805" w14:paraId="004FB275" w14:textId="206D03BD">
            <w:pPr>
              <w:spacing w:after="0"/>
            </w:pPr>
            <w:r>
              <w:t>60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494D2C" w:rsidR="00440805" w:rsidP="00D9208D" w:rsidRDefault="00440805" w14:paraId="0C7DF15F" w14:textId="38D0C9E5">
            <w:pPr>
              <w:spacing w:after="0"/>
            </w:pPr>
            <w:r w:rsidRPr="00494D2C">
              <w:t>19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3723F6" w:rsidR="00440805" w:rsidP="00D9208D" w:rsidRDefault="00440805" w14:paraId="56A18C33" w14:textId="14CCEC33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240</w:t>
            </w:r>
            <w:r w:rsidRPr="003723F6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 xml:space="preserve"> 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3723F6" w:rsidR="00440805" w:rsidP="00D9208D" w:rsidRDefault="00440805" w14:paraId="39A6FB7B" w14:textId="249D44F8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240</w:t>
            </w:r>
            <w:r w:rsidRPr="003723F6">
              <w:rPr>
                <w:sz w:val="20"/>
                <w:szCs w:val="20"/>
              </w:rPr>
              <w:t>.255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3723F6" w:rsidR="00440805" w:rsidP="00D9208D" w:rsidRDefault="00440805" w14:paraId="560A778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</w:tcPr>
          <w:p w:rsidRPr="003723F6" w:rsidR="00440805" w:rsidP="00D9208D" w:rsidRDefault="00440805" w14:paraId="6A982159" w14:textId="2DA742CC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240</w:t>
            </w:r>
            <w:r w:rsidRPr="003723F6">
              <w:rPr>
                <w:sz w:val="20"/>
                <w:szCs w:val="20"/>
              </w:rPr>
              <w:t>.1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3723F6" w:rsidR="00440805" w:rsidP="00C85929" w:rsidRDefault="00440805" w14:paraId="56E9047F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440805" w:rsidTr="00AF5FD2" w14:paraId="36046B23" w14:textId="169790F2">
        <w:trPr>
          <w:trHeight w:val="5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111B2B" w:rsidR="00440805" w:rsidP="00D9208D" w:rsidRDefault="00440805" w14:paraId="68C795E8" w14:textId="0543792E">
            <w:pPr>
              <w:spacing w:after="0"/>
            </w:pPr>
            <w:r>
              <w:t>Client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111B2B" w:rsidR="00440805" w:rsidP="00D9208D" w:rsidRDefault="00440805" w14:paraId="4BCEE170" w14:textId="42E9FCFE">
            <w:pPr>
              <w:spacing w:after="0"/>
            </w:pPr>
            <w:r>
              <w:t>70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494D2C" w:rsidR="00440805" w:rsidP="00D9208D" w:rsidRDefault="00440805" w14:paraId="5AAB5EB3" w14:textId="33193240">
            <w:pPr>
              <w:spacing w:after="0"/>
            </w:pPr>
            <w:r w:rsidRPr="00494D2C">
              <w:t>18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3723F6" w:rsidR="00440805" w:rsidP="00D9208D" w:rsidRDefault="00440805" w14:paraId="7B5CF122" w14:textId="2069FE98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245</w:t>
            </w:r>
            <w:r w:rsidRPr="003723F6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3723F6" w:rsidR="00440805" w:rsidP="00D9208D" w:rsidRDefault="00440805" w14:paraId="6A251F27" w14:textId="4CF9663E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245</w:t>
            </w:r>
            <w:r w:rsidRPr="003723F6">
              <w:rPr>
                <w:sz w:val="20"/>
                <w:szCs w:val="20"/>
              </w:rPr>
              <w:t>.255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3723F6" w:rsidR="00440805" w:rsidP="00D9208D" w:rsidRDefault="00440805" w14:paraId="2D291B99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</w:tcPr>
          <w:p w:rsidRPr="003723F6" w:rsidR="00440805" w:rsidP="00D9208D" w:rsidRDefault="00440805" w14:paraId="1D147CCC" w14:textId="7027A301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245</w:t>
            </w:r>
            <w:r w:rsidRPr="003723F6">
              <w:rPr>
                <w:sz w:val="20"/>
                <w:szCs w:val="20"/>
              </w:rPr>
              <w:t>.1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3723F6" w:rsidR="00440805" w:rsidP="00C85929" w:rsidRDefault="00440805" w14:paraId="4FA05613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440805" w:rsidTr="00AF5FD2" w14:paraId="734D2A1D" w14:textId="29EE284C">
        <w:trPr>
          <w:trHeight w:val="5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111B2B" w:rsidR="00440805" w:rsidP="00D9208D" w:rsidRDefault="00440805" w14:paraId="7EF8B96B" w14:textId="27DCB343">
            <w:pPr>
              <w:spacing w:after="0"/>
            </w:pPr>
            <w:r>
              <w:t>Management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111B2B" w:rsidR="00440805" w:rsidP="00D9208D" w:rsidRDefault="00440805" w14:paraId="26EE46D8" w14:textId="71A8CB56">
            <w:pPr>
              <w:spacing w:after="0"/>
            </w:pPr>
            <w:r>
              <w:t>99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494D2C" w:rsidR="00440805" w:rsidP="00D9208D" w:rsidRDefault="00440805" w14:paraId="1E208172" w14:textId="28E7E39F">
            <w:pPr>
              <w:spacing w:after="0"/>
            </w:pPr>
            <w:r w:rsidRPr="00494D2C">
              <w:t>20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3723F6" w:rsidR="00440805" w:rsidP="00D9208D" w:rsidRDefault="00440805" w14:paraId="6012B5FF" w14:textId="2CF91859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255</w:t>
            </w:r>
            <w:r w:rsidRPr="003723F6">
              <w:rPr>
                <w:sz w:val="20"/>
                <w:szCs w:val="20"/>
              </w:rPr>
              <w:t>.0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Pr="003723F6" w:rsidR="00440805" w:rsidP="00D9208D" w:rsidRDefault="00440805" w14:paraId="5F310F61" w14:textId="33A23598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255</w:t>
            </w:r>
            <w:r w:rsidRPr="003723F6">
              <w:rPr>
                <w:sz w:val="20"/>
                <w:szCs w:val="20"/>
              </w:rPr>
              <w:t>.255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3723F6" w:rsidR="00440805" w:rsidP="00D9208D" w:rsidRDefault="00440805" w14:paraId="7827F4A5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</w:tcPr>
          <w:p w:rsidRPr="003723F6" w:rsidR="00440805" w:rsidP="00D9208D" w:rsidRDefault="00440805" w14:paraId="2FE15A2D" w14:textId="1A4563C8">
            <w:pPr>
              <w:spacing w:after="0"/>
              <w:rPr>
                <w:sz w:val="20"/>
                <w:szCs w:val="20"/>
              </w:rPr>
            </w:pPr>
            <w:r w:rsidRPr="003723F6">
              <w:rPr>
                <w:sz w:val="20"/>
                <w:szCs w:val="20"/>
              </w:rPr>
              <w:t>192.168.</w:t>
            </w:r>
            <w:r>
              <w:rPr>
                <w:sz w:val="20"/>
                <w:szCs w:val="20"/>
              </w:rPr>
              <w:t>255</w:t>
            </w:r>
            <w:r w:rsidRPr="003723F6">
              <w:rPr>
                <w:sz w:val="20"/>
                <w:szCs w:val="20"/>
              </w:rPr>
              <w:t>.1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nil"/>
              <w:right w:val="nil"/>
            </w:tcBorders>
          </w:tcPr>
          <w:p w:rsidRPr="003723F6" w:rsidR="00440805" w:rsidP="00C85929" w:rsidRDefault="00440805" w14:paraId="308CB7AA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440805" w:rsidTr="00AF5FD2" w14:paraId="1743F226" w14:textId="061E498B">
        <w:trPr>
          <w:trHeight w:val="196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thinThickLargeGap" w:color="000000" w:sz="24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82DDF" w:rsidRDefault="00440805" w14:paraId="6080A94B" w14:textId="77777777">
            <w:pPr>
              <w:spacing w:after="0"/>
            </w:pPr>
            <w:r w:rsidRPr="00111B2B">
              <w:t>Par défaut (Native) 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thinThickLargeGap" w:color="000000" w:sz="24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82DDF" w:rsidRDefault="00440805" w14:paraId="42EB9F3A" w14:textId="2A5400EB">
            <w:pPr>
              <w:spacing w:after="0"/>
            </w:pPr>
            <w:r w:rsidRPr="00111B2B">
              <w:t>100 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thinThickLargeGap" w:color="000000" w:sz="24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82DDF" w:rsidRDefault="00440805" w14:paraId="64484D02" w14:textId="77777777">
            <w:pPr>
              <w:spacing w:after="0"/>
            </w:pPr>
            <w:r w:rsidRPr="00111B2B">
              <w:t>1 </w:t>
            </w:r>
          </w:p>
        </w:tc>
        <w:tc>
          <w:tcPr>
            <w:tcW w:w="1559" w:type="dxa"/>
            <w:tcBorders>
              <w:top w:val="single" w:color="000000" w:sz="6" w:space="0"/>
              <w:left w:val="single" w:color="000000" w:sz="6" w:space="0"/>
              <w:bottom w:val="thinThickLargeGap" w:color="000000" w:sz="24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82DDF" w:rsidRDefault="00440805" w14:paraId="44BF36DE" w14:textId="4EB60598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192.168.1.254 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thinThickLargeGap" w:color="000000" w:sz="24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440805" w:rsidP="00382DDF" w:rsidRDefault="00440805" w14:paraId="43EC06B8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192.168.1.255 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thinThickLargeGap" w:color="000000" w:sz="24" w:space="0"/>
              <w:right w:val="single" w:color="000000" w:sz="6" w:space="0"/>
            </w:tcBorders>
            <w:hideMark/>
          </w:tcPr>
          <w:p w:rsidRPr="00111B2B" w:rsidR="00440805" w:rsidP="00382DDF" w:rsidRDefault="00440805" w14:paraId="50CA907E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thinThickLargeGap" w:color="000000" w:sz="24" w:space="0"/>
              <w:right w:val="single" w:color="000000" w:sz="4" w:space="0"/>
            </w:tcBorders>
            <w:hideMark/>
          </w:tcPr>
          <w:p w:rsidRPr="00111B2B" w:rsidR="00440805" w:rsidP="00382DDF" w:rsidRDefault="00440805" w14:paraId="06160ED7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2693" w:type="dxa"/>
            <w:gridSpan w:val="2"/>
            <w:tcBorders>
              <w:top w:val="nil"/>
              <w:left w:val="single" w:color="000000" w:sz="4" w:space="0"/>
              <w:bottom w:val="single" w:color="000000" w:sz="4" w:space="0"/>
              <w:right w:val="nil"/>
            </w:tcBorders>
          </w:tcPr>
          <w:p w:rsidRPr="00111B2B" w:rsidR="00440805" w:rsidP="00C85929" w:rsidRDefault="00440805" w14:paraId="52F7FAB0" w14:textId="77777777">
            <w:pPr>
              <w:spacing w:after="0"/>
              <w:ind w:right="1942"/>
              <w:rPr>
                <w:sz w:val="20"/>
                <w:szCs w:val="20"/>
              </w:rPr>
            </w:pPr>
          </w:p>
        </w:tc>
      </w:tr>
      <w:tr w:rsidRPr="00111B2B" w:rsidR="00136037" w:rsidTr="00136037" w14:paraId="6CD27289" w14:textId="77A692FC">
        <w:trPr>
          <w:trHeight w:val="300"/>
        </w:trPr>
        <w:tc>
          <w:tcPr>
            <w:tcW w:w="3643" w:type="dxa"/>
            <w:tcBorders>
              <w:top w:val="thinThickLargeGap" w:color="000000" w:sz="24" w:space="0"/>
              <w:left w:val="outset" w:color="auto" w:sz="6" w:space="0"/>
              <w:bottom w:val="single" w:color="000000" w:sz="6" w:space="0"/>
              <w:right w:val="single" w:color="000000" w:sz="4" w:space="0"/>
            </w:tcBorders>
            <w:shd w:val="clear" w:color="auto" w:fill="E7E6E6"/>
            <w:hideMark/>
          </w:tcPr>
          <w:p w:rsidRPr="00111B2B" w:rsidR="00136037" w:rsidP="00382DDF" w:rsidRDefault="00136037" w14:paraId="24AD5D72" w14:textId="77777777">
            <w:pPr>
              <w:spacing w:after="0"/>
            </w:pPr>
            <w:r w:rsidRPr="00111B2B">
              <w:t>Matériels </w:t>
            </w:r>
          </w:p>
        </w:tc>
        <w:tc>
          <w:tcPr>
            <w:tcW w:w="752" w:type="dxa"/>
            <w:tcBorders>
              <w:top w:val="thinThickLargeGap" w:color="000000" w:sz="24" w:space="0"/>
              <w:left w:val="single" w:color="000000" w:sz="4" w:space="0"/>
              <w:bottom w:val="single" w:color="000000" w:sz="4" w:space="0"/>
              <w:right w:val="nil"/>
            </w:tcBorders>
            <w:hideMark/>
          </w:tcPr>
          <w:p w:rsidRPr="00111B2B" w:rsidR="00136037" w:rsidP="00382DDF" w:rsidRDefault="00136037" w14:paraId="29E69663" w14:textId="77777777">
            <w:pPr>
              <w:spacing w:after="0"/>
            </w:pPr>
            <w:r w:rsidRPr="00111B2B">
              <w:t> </w:t>
            </w:r>
          </w:p>
        </w:tc>
        <w:tc>
          <w:tcPr>
            <w:tcW w:w="992" w:type="dxa"/>
            <w:tcBorders>
              <w:top w:val="thinThickLargeGap" w:color="000000" w:sz="24" w:space="0"/>
              <w:left w:val="nil"/>
              <w:bottom w:val="single" w:color="000000" w:sz="4" w:space="0"/>
              <w:right w:val="single" w:color="auto" w:sz="4" w:space="0"/>
            </w:tcBorders>
            <w:hideMark/>
          </w:tcPr>
          <w:p w:rsidRPr="00111B2B" w:rsidR="00136037" w:rsidP="00382DDF" w:rsidRDefault="00136037" w14:paraId="0E2421BE" w14:textId="77777777">
            <w:pPr>
              <w:spacing w:after="0"/>
            </w:pPr>
            <w:r w:rsidRPr="00111B2B">
              <w:t> </w:t>
            </w:r>
          </w:p>
        </w:tc>
        <w:tc>
          <w:tcPr>
            <w:tcW w:w="3119" w:type="dxa"/>
            <w:gridSpan w:val="2"/>
            <w:tcBorders>
              <w:top w:val="thinThickLargeGap" w:color="000000" w:sz="2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111B2B" w:rsidR="00136037" w:rsidP="00382DDF" w:rsidRDefault="00136037" w14:paraId="36769FFB" w14:textId="4F76D7DE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  <w:r w:rsidRPr="00136037">
              <w:t>Adresses</w:t>
            </w:r>
          </w:p>
        </w:tc>
        <w:tc>
          <w:tcPr>
            <w:tcW w:w="2693" w:type="dxa"/>
            <w:tcBorders>
              <w:top w:val="thinThickLargeGap" w:color="000000" w:sz="24" w:space="0"/>
              <w:left w:val="single" w:color="auto" w:sz="4" w:space="0"/>
              <w:bottom w:val="single" w:color="000000" w:sz="4" w:space="0"/>
              <w:right w:val="nil"/>
            </w:tcBorders>
            <w:hideMark/>
          </w:tcPr>
          <w:p w:rsidRPr="00111B2B" w:rsidR="00136037" w:rsidP="00382DDF" w:rsidRDefault="00136037" w14:paraId="7FE4238A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thinThickLargeGap" w:color="000000" w:sz="24" w:space="0"/>
              <w:left w:val="nil"/>
              <w:bottom w:val="single" w:color="000000" w:sz="4" w:space="0"/>
              <w:right w:val="single" w:color="000000" w:sz="4" w:space="0"/>
            </w:tcBorders>
            <w:hideMark/>
          </w:tcPr>
          <w:p w:rsidRPr="00111B2B" w:rsidR="00136037" w:rsidP="00382DDF" w:rsidRDefault="00136037" w14:paraId="6E3470A6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7E6E6" w:themeFill="background2"/>
          </w:tcPr>
          <w:p w:rsidRPr="00111B2B" w:rsidR="00136037" w:rsidP="00A523DD" w:rsidRDefault="00136037" w14:paraId="4C61CEF3" w14:textId="7F7A4DEF">
            <w:pPr>
              <w:spacing w:after="0"/>
              <w:ind w:right="-53"/>
              <w:rPr>
                <w:sz w:val="20"/>
                <w:szCs w:val="20"/>
              </w:rPr>
            </w:pPr>
            <w:r w:rsidRPr="00164E19">
              <w:t>Identifiants</w:t>
            </w:r>
          </w:p>
        </w:tc>
      </w:tr>
      <w:tr w:rsidRPr="00111B2B" w:rsidR="00136037" w:rsidTr="003C23B0" w14:paraId="1D8EFE49" w14:textId="751FAD7B">
        <w:trPr>
          <w:trHeight w:val="562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6080D0B4" w14:textId="77777777">
            <w:pPr>
              <w:spacing w:after="0"/>
            </w:pPr>
            <w:r w:rsidRPr="00111B2B">
              <w:t>Switch et routeur 1 </w:t>
            </w:r>
          </w:p>
          <w:p w:rsidRPr="00111B2B" w:rsidR="00136037" w:rsidP="00382DDF" w:rsidRDefault="00136037" w14:paraId="48D368A0" w14:textId="41BE1206">
            <w:pPr>
              <w:spacing w:after="0"/>
            </w:pPr>
          </w:p>
        </w:tc>
        <w:tc>
          <w:tcPr>
            <w:tcW w:w="75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716196CB" w14:textId="2F83C3FC">
            <w:pPr>
              <w:spacing w:after="0"/>
            </w:pPr>
            <w:r w:rsidRPr="00111B2B">
              <w:t>30 </w:t>
            </w:r>
          </w:p>
          <w:p w:rsidRPr="00111B2B" w:rsidR="00136037" w:rsidP="00382DDF" w:rsidRDefault="00136037" w14:paraId="47E2CD53" w14:textId="592DCA76">
            <w:pPr>
              <w:spacing w:after="0"/>
            </w:pPr>
            <w:r w:rsidRPr="00111B2B">
              <w:t>100 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62EBD26D" w14:textId="77777777">
            <w:pPr>
              <w:spacing w:after="0"/>
            </w:pPr>
            <w:r w:rsidRPr="00111B2B">
              <w:t>21 </w:t>
            </w:r>
          </w:p>
          <w:p w:rsidRPr="00111B2B" w:rsidR="00136037" w:rsidP="00382DDF" w:rsidRDefault="00136037" w14:paraId="0BF4814F" w14:textId="77777777">
            <w:pPr>
              <w:spacing w:after="0"/>
            </w:pPr>
            <w:r w:rsidRPr="00111B2B">
              <w:t>1 </w:t>
            </w:r>
          </w:p>
        </w:tc>
        <w:tc>
          <w:tcPr>
            <w:tcW w:w="3119" w:type="dxa"/>
            <w:gridSpan w:val="2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4497D83B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192.168.30.1 </w:t>
            </w:r>
            <w:r>
              <w:rPr>
                <w:sz w:val="20"/>
                <w:szCs w:val="20"/>
              </w:rPr>
              <w:t>/24</w:t>
            </w:r>
          </w:p>
          <w:p w:rsidRPr="00111B2B" w:rsidR="00136037" w:rsidP="00382DDF" w:rsidRDefault="00136037" w14:paraId="4C10B467" w14:textId="79EB813B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192.168.1.253 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111B2B" w:rsidR="00136037" w:rsidP="00382DDF" w:rsidRDefault="00136037" w14:paraId="37E5A085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color="000000" w:sz="4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hideMark/>
          </w:tcPr>
          <w:p w:rsidRPr="00111B2B" w:rsidR="00136037" w:rsidP="00382DDF" w:rsidRDefault="00136037" w14:paraId="7F4BE4A1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36037" w:rsidP="005C4159" w:rsidRDefault="00136037" w14:paraId="0A7E01FA" w14:textId="77777777">
            <w:pPr>
              <w:spacing w:after="0"/>
              <w:ind w:right="-8"/>
            </w:pPr>
            <w:proofErr w:type="gramStart"/>
            <w:r w:rsidRPr="00111B2B">
              <w:rPr>
                <w:b/>
                <w:bCs/>
              </w:rPr>
              <w:t>Accès:</w:t>
            </w:r>
            <w:proofErr w:type="gramEnd"/>
            <w:r w:rsidRPr="00111B2B">
              <w:t xml:space="preserve"> admin </w:t>
            </w:r>
          </w:p>
          <w:p w:rsidRPr="00111B2B" w:rsidR="00136037" w:rsidP="005C4159" w:rsidRDefault="00136037" w14:paraId="5B4F4E8E" w14:textId="5686BFEE">
            <w:pPr>
              <w:spacing w:after="0"/>
              <w:ind w:right="-8"/>
              <w:rPr>
                <w:sz w:val="20"/>
                <w:szCs w:val="20"/>
              </w:rPr>
            </w:pPr>
            <w:proofErr w:type="spellStart"/>
            <w:proofErr w:type="gramStart"/>
            <w:r w:rsidRPr="00111B2B">
              <w:rPr>
                <w:b/>
                <w:bCs/>
              </w:rPr>
              <w:t>Mdp</w:t>
            </w:r>
            <w:proofErr w:type="spellEnd"/>
            <w:r w:rsidRPr="00111B2B">
              <w:rPr>
                <w:b/>
                <w:bCs/>
              </w:rPr>
              <w:t>:</w:t>
            </w:r>
            <w:proofErr w:type="gramEnd"/>
            <w:r w:rsidRPr="00111B2B">
              <w:t xml:space="preserve"> @f12pA34 </w:t>
            </w:r>
          </w:p>
        </w:tc>
      </w:tr>
      <w:tr w:rsidRPr="00111B2B" w:rsidR="00136037" w:rsidTr="009E4ECC" w14:paraId="34C3CCAE" w14:textId="1883DD15">
        <w:trPr>
          <w:trHeight w:val="30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11BDEB7F" w14:textId="77777777">
            <w:pPr>
              <w:spacing w:after="0"/>
            </w:pPr>
            <w:r w:rsidRPr="00111B2B">
              <w:t>Switch 2 </w:t>
            </w:r>
          </w:p>
          <w:p w:rsidRPr="00111B2B" w:rsidR="00136037" w:rsidP="00382DDF" w:rsidRDefault="00136037" w14:paraId="3E002AB9" w14:textId="6485AD3C">
            <w:pPr>
              <w:spacing w:after="0"/>
            </w:pP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2773CEE7" w14:textId="2013D7A7">
            <w:pPr>
              <w:spacing w:after="0"/>
            </w:pPr>
            <w:r w:rsidRPr="00111B2B">
              <w:t>30 </w:t>
            </w:r>
          </w:p>
          <w:p w:rsidRPr="00111B2B" w:rsidR="00136037" w:rsidP="00382DDF" w:rsidRDefault="00136037" w14:paraId="20D549A3" w14:textId="1775AAD0">
            <w:pPr>
              <w:spacing w:after="0"/>
            </w:pPr>
            <w:r w:rsidRPr="00111B2B">
              <w:t>100 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3176C443" w14:textId="77777777">
            <w:pPr>
              <w:spacing w:after="0"/>
            </w:pPr>
            <w:r w:rsidRPr="00111B2B">
              <w:t>21 </w:t>
            </w:r>
          </w:p>
          <w:p w:rsidRPr="00111B2B" w:rsidR="00136037" w:rsidP="00382DDF" w:rsidRDefault="00136037" w14:paraId="34541435" w14:textId="77777777">
            <w:pPr>
              <w:spacing w:after="0"/>
            </w:pPr>
            <w:r w:rsidRPr="00111B2B">
              <w:t>1 </w:t>
            </w:r>
          </w:p>
        </w:tc>
        <w:tc>
          <w:tcPr>
            <w:tcW w:w="311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22F91A1D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192.168.30.254</w:t>
            </w:r>
            <w:r>
              <w:rPr>
                <w:sz w:val="20"/>
                <w:szCs w:val="20"/>
              </w:rPr>
              <w:t>/24</w:t>
            </w:r>
          </w:p>
          <w:p w:rsidRPr="00111B2B" w:rsidR="00136037" w:rsidP="00382DDF" w:rsidRDefault="00136037" w14:paraId="584EBC4B" w14:textId="5275E065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192.168.1.254 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111B2B" w:rsidR="00136037" w:rsidP="00382DDF" w:rsidRDefault="00136037" w14:paraId="5F9A6209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136037" w:rsidP="00382DDF" w:rsidRDefault="00136037" w14:paraId="40AFD67A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192.168.30.1 </w:t>
            </w:r>
          </w:p>
        </w:tc>
        <w:tc>
          <w:tcPr>
            <w:tcW w:w="26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8C4731" w:rsidR="00136037" w:rsidP="005C4159" w:rsidRDefault="00136037" w14:paraId="6770C5A1" w14:textId="77777777">
            <w:pPr>
              <w:spacing w:after="0"/>
              <w:ind w:right="-8"/>
              <w:rPr>
                <w:sz w:val="20"/>
                <w:szCs w:val="20"/>
              </w:rPr>
            </w:pPr>
            <w:proofErr w:type="gramStart"/>
            <w:r w:rsidRPr="00111B2B">
              <w:rPr>
                <w:b/>
                <w:bCs/>
                <w:sz w:val="20"/>
                <w:szCs w:val="20"/>
              </w:rPr>
              <w:t>Accès:</w:t>
            </w:r>
            <w:proofErr w:type="gramEnd"/>
            <w:r w:rsidRPr="00111B2B">
              <w:rPr>
                <w:sz w:val="20"/>
                <w:szCs w:val="20"/>
              </w:rPr>
              <w:t xml:space="preserve"> admin </w:t>
            </w:r>
          </w:p>
          <w:p w:rsidRPr="00111B2B" w:rsidR="00136037" w:rsidP="005C4159" w:rsidRDefault="00136037" w14:paraId="15C533F1" w14:textId="4C3D519D">
            <w:pPr>
              <w:spacing w:after="0"/>
              <w:ind w:right="-8"/>
              <w:rPr>
                <w:sz w:val="20"/>
                <w:szCs w:val="20"/>
              </w:rPr>
            </w:pPr>
            <w:proofErr w:type="spellStart"/>
            <w:proofErr w:type="gramStart"/>
            <w:r w:rsidRPr="00111B2B">
              <w:rPr>
                <w:b/>
                <w:bCs/>
                <w:sz w:val="20"/>
                <w:szCs w:val="20"/>
              </w:rPr>
              <w:t>Mdp</w:t>
            </w:r>
            <w:proofErr w:type="spellEnd"/>
            <w:r w:rsidRPr="00111B2B">
              <w:rPr>
                <w:b/>
                <w:bCs/>
                <w:sz w:val="20"/>
                <w:szCs w:val="20"/>
              </w:rPr>
              <w:t>:</w:t>
            </w:r>
            <w:proofErr w:type="gramEnd"/>
            <w:r w:rsidRPr="00111B2B">
              <w:rPr>
                <w:sz w:val="20"/>
                <w:szCs w:val="20"/>
              </w:rPr>
              <w:t xml:space="preserve"> @f12pA34 </w:t>
            </w:r>
          </w:p>
        </w:tc>
      </w:tr>
      <w:tr w:rsidRPr="00111B2B" w:rsidR="00136037" w:rsidTr="0087526B" w14:paraId="0CB490D9" w14:textId="36DF8E63">
        <w:trPr>
          <w:trHeight w:val="596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568FF831" w14:textId="77777777">
            <w:pPr>
              <w:spacing w:after="0"/>
            </w:pPr>
            <w:r w:rsidRPr="00111B2B">
              <w:t xml:space="preserve">Point d’accès Wi-Fi </w:t>
            </w:r>
            <w:proofErr w:type="spellStart"/>
            <w:r w:rsidRPr="00111B2B">
              <w:t>Tp</w:t>
            </w:r>
            <w:proofErr w:type="spellEnd"/>
            <w:r w:rsidRPr="00111B2B">
              <w:t>-Link MR400 </w:t>
            </w:r>
          </w:p>
          <w:p w:rsidRPr="00111B2B" w:rsidR="00136037" w:rsidP="00382DDF" w:rsidRDefault="00136037" w14:paraId="6C31467E" w14:textId="327F4B73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Connexion en 192.168.30.10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39B4133B" w14:textId="65D709E4">
            <w:pPr>
              <w:spacing w:after="0"/>
            </w:pPr>
            <w:r w:rsidRPr="00111B2B">
              <w:t>40 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4C52A349" w14:textId="77777777">
            <w:pPr>
              <w:spacing w:after="0"/>
            </w:pPr>
            <w:r w:rsidRPr="00111B2B">
              <w:t>23 </w:t>
            </w:r>
          </w:p>
        </w:tc>
        <w:tc>
          <w:tcPr>
            <w:tcW w:w="311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0944F2C7" w14:textId="4DE9BC9F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192.168.40.</w:t>
            </w:r>
            <w:r w:rsidR="00F50D6C">
              <w:rPr>
                <w:sz w:val="20"/>
                <w:szCs w:val="20"/>
              </w:rPr>
              <w:t>254</w:t>
            </w:r>
            <w:r w:rsidRPr="00111B2B"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35227517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192.168.40.3 =&gt; 192.168.40.253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136037" w:rsidP="00382DDF" w:rsidRDefault="00136037" w14:paraId="05F2C10F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192.168.40.1 </w:t>
            </w:r>
          </w:p>
          <w:p w:rsidRPr="00111B2B" w:rsidR="00136037" w:rsidP="00382DDF" w:rsidRDefault="00136037" w14:paraId="4CE51DC9" w14:textId="674D9603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IP 192.168.40.254  </w:t>
            </w:r>
          </w:p>
        </w:tc>
        <w:tc>
          <w:tcPr>
            <w:tcW w:w="26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36037" w:rsidP="00A13335" w:rsidRDefault="00136037" w14:paraId="62F8D3A2" w14:textId="77777777">
            <w:pPr>
              <w:spacing w:after="0"/>
              <w:rPr>
                <w:sz w:val="20"/>
                <w:szCs w:val="20"/>
              </w:rPr>
            </w:pPr>
            <w:proofErr w:type="gramStart"/>
            <w:r w:rsidRPr="00111B2B">
              <w:rPr>
                <w:b/>
                <w:bCs/>
                <w:sz w:val="20"/>
                <w:szCs w:val="20"/>
              </w:rPr>
              <w:t>SSID:</w:t>
            </w:r>
            <w:proofErr w:type="gramEnd"/>
            <w:r w:rsidRPr="00111B2B">
              <w:rPr>
                <w:sz w:val="20"/>
                <w:szCs w:val="20"/>
              </w:rPr>
              <w:t xml:space="preserve"> Wifi_A24 </w:t>
            </w:r>
          </w:p>
          <w:p w:rsidRPr="00111B2B" w:rsidR="00136037" w:rsidP="00A13335" w:rsidRDefault="00136037" w14:paraId="39663DB6" w14:textId="59CE27AC">
            <w:pPr>
              <w:spacing w:after="0"/>
              <w:rPr>
                <w:sz w:val="20"/>
                <w:szCs w:val="20"/>
              </w:rPr>
            </w:pPr>
            <w:proofErr w:type="spellStart"/>
            <w:proofErr w:type="gramStart"/>
            <w:r w:rsidRPr="00111B2B">
              <w:rPr>
                <w:b/>
                <w:bCs/>
                <w:sz w:val="20"/>
                <w:szCs w:val="20"/>
              </w:rPr>
              <w:t>Mdp</w:t>
            </w:r>
            <w:proofErr w:type="spellEnd"/>
            <w:r w:rsidRPr="00111B2B">
              <w:rPr>
                <w:b/>
                <w:bCs/>
                <w:sz w:val="20"/>
                <w:szCs w:val="20"/>
              </w:rPr>
              <w:t>:</w:t>
            </w:r>
            <w:proofErr w:type="gramEnd"/>
            <w:r w:rsidRPr="00111B2B">
              <w:rPr>
                <w:sz w:val="20"/>
                <w:szCs w:val="20"/>
              </w:rPr>
              <w:t xml:space="preserve"> fti://KkdkgWc6</w:t>
            </w:r>
          </w:p>
        </w:tc>
      </w:tr>
      <w:tr w:rsidRPr="00111B2B" w:rsidR="00136037" w:rsidTr="00A960D4" w14:paraId="08883330" w14:textId="284DB2BA">
        <w:trPr>
          <w:trHeight w:val="35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="00136037" w:rsidP="00382DDF" w:rsidRDefault="00136037" w14:paraId="4392E424" w14:textId="5F944F27">
            <w:pPr>
              <w:spacing w:after="0"/>
            </w:pPr>
            <w:r w:rsidRPr="00111B2B">
              <w:t xml:space="preserve">Pare-feu PfSense </w:t>
            </w:r>
            <w:proofErr w:type="gramStart"/>
            <w:r w:rsidRPr="00111B2B">
              <w:t>port:</w:t>
            </w:r>
            <w:proofErr w:type="gramEnd"/>
            <w:r w:rsidRPr="00111B2B">
              <w:t xml:space="preserve"> 4444</w:t>
            </w:r>
          </w:p>
          <w:p w:rsidRPr="00111B2B" w:rsidR="00136037" w:rsidP="00382DDF" w:rsidRDefault="00136037" w14:paraId="06258CBB" w14:textId="1DF0EF00">
            <w:pPr>
              <w:spacing w:after="0"/>
            </w:pP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6994A8BD" w14:textId="05A35B94">
            <w:pPr>
              <w:spacing w:after="0"/>
            </w:pPr>
            <w:r w:rsidRPr="00111B2B">
              <w:t>50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071A4D74" w14:textId="77777777">
            <w:pPr>
              <w:spacing w:after="0"/>
            </w:pPr>
            <w:r w:rsidRPr="00111B2B">
              <w:t>22 </w:t>
            </w:r>
          </w:p>
        </w:tc>
        <w:tc>
          <w:tcPr>
            <w:tcW w:w="311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382DDF" w:rsidRDefault="00136037" w14:paraId="027895A0" w14:textId="41C1B503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192.168.50.</w:t>
            </w:r>
            <w:r w:rsidR="00F50D6C">
              <w:rPr>
                <w:sz w:val="20"/>
                <w:szCs w:val="20"/>
              </w:rPr>
              <w:t>1</w:t>
            </w:r>
            <w:r w:rsidRPr="00111B2B"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>/24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111B2B" w:rsidR="00136037" w:rsidP="00382DDF" w:rsidRDefault="00136037" w14:paraId="6710D112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136037" w:rsidP="00382DDF" w:rsidRDefault="00136037" w14:paraId="0B31975B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192.168.50.1 </w:t>
            </w:r>
          </w:p>
        </w:tc>
        <w:tc>
          <w:tcPr>
            <w:tcW w:w="13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7949" w:rsidR="00136037" w:rsidP="00A872A8" w:rsidRDefault="00136037" w14:paraId="16A952EF" w14:textId="77777777">
            <w:pPr>
              <w:spacing w:after="0"/>
              <w:rPr>
                <w:sz w:val="20"/>
                <w:szCs w:val="20"/>
              </w:rPr>
            </w:pPr>
            <w:proofErr w:type="gramStart"/>
            <w:r w:rsidRPr="00111B2B">
              <w:rPr>
                <w:b/>
                <w:bCs/>
                <w:sz w:val="20"/>
                <w:szCs w:val="20"/>
              </w:rPr>
              <w:t>Accès:</w:t>
            </w:r>
            <w:proofErr w:type="gramEnd"/>
            <w:r w:rsidRPr="00111B2B">
              <w:rPr>
                <w:sz w:val="20"/>
                <w:szCs w:val="20"/>
              </w:rPr>
              <w:t xml:space="preserve"> admin </w:t>
            </w:r>
          </w:p>
          <w:p w:rsidRPr="007F7949" w:rsidR="00136037" w:rsidP="00A872A8" w:rsidRDefault="00136037" w14:paraId="7436E080" w14:textId="77777777">
            <w:pPr>
              <w:spacing w:after="0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111B2B">
              <w:rPr>
                <w:b/>
                <w:bCs/>
                <w:sz w:val="20"/>
                <w:szCs w:val="20"/>
              </w:rPr>
              <w:t>Mdp</w:t>
            </w:r>
            <w:proofErr w:type="spellEnd"/>
            <w:r w:rsidRPr="00111B2B">
              <w:rPr>
                <w:b/>
                <w:bCs/>
                <w:sz w:val="20"/>
                <w:szCs w:val="20"/>
              </w:rPr>
              <w:t>:</w:t>
            </w:r>
            <w:proofErr w:type="gramEnd"/>
            <w:r w:rsidRPr="00111B2B">
              <w:rPr>
                <w:b/>
                <w:bCs/>
                <w:sz w:val="20"/>
                <w:szCs w:val="20"/>
              </w:rPr>
              <w:t xml:space="preserve"> </w:t>
            </w:r>
            <w:r w:rsidRPr="00111B2B">
              <w:rPr>
                <w:sz w:val="20"/>
                <w:szCs w:val="20"/>
              </w:rPr>
              <w:t>8888 </w:t>
            </w:r>
            <w:r w:rsidRPr="00111B2B"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3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7F7949" w:rsidR="00136037" w:rsidP="00A872A8" w:rsidRDefault="00136037" w14:paraId="2C2A365C" w14:textId="3EF91211">
            <w:pPr>
              <w:spacing w:after="0"/>
              <w:ind w:right="-8"/>
              <w:rPr>
                <w:sz w:val="20"/>
                <w:szCs w:val="20"/>
              </w:rPr>
            </w:pPr>
            <w:proofErr w:type="gramStart"/>
            <w:r w:rsidRPr="00111B2B">
              <w:rPr>
                <w:b/>
                <w:bCs/>
                <w:sz w:val="20"/>
                <w:szCs w:val="20"/>
              </w:rPr>
              <w:t>Accès:</w:t>
            </w:r>
            <w:proofErr w:type="gramEnd"/>
            <w:r w:rsidRPr="00111B2B">
              <w:rPr>
                <w:sz w:val="20"/>
                <w:szCs w:val="20"/>
              </w:rPr>
              <w:t xml:space="preserve"> admin2 </w:t>
            </w:r>
          </w:p>
          <w:p w:rsidRPr="00111B2B" w:rsidR="00136037" w:rsidP="00A872A8" w:rsidRDefault="00136037" w14:paraId="47CE5207" w14:textId="78DF5E1B">
            <w:pPr>
              <w:spacing w:after="0"/>
              <w:ind w:right="-8"/>
              <w:rPr>
                <w:sz w:val="20"/>
                <w:szCs w:val="20"/>
              </w:rPr>
            </w:pPr>
            <w:proofErr w:type="spellStart"/>
            <w:proofErr w:type="gramStart"/>
            <w:r w:rsidRPr="00111B2B">
              <w:rPr>
                <w:b/>
                <w:bCs/>
                <w:sz w:val="20"/>
                <w:szCs w:val="20"/>
              </w:rPr>
              <w:t>Mdp</w:t>
            </w:r>
            <w:proofErr w:type="spellEnd"/>
            <w:r w:rsidRPr="00111B2B">
              <w:rPr>
                <w:b/>
                <w:bCs/>
                <w:sz w:val="20"/>
                <w:szCs w:val="20"/>
              </w:rPr>
              <w:t>:</w:t>
            </w:r>
            <w:proofErr w:type="gramEnd"/>
            <w:r w:rsidRPr="00111B2B">
              <w:rPr>
                <w:b/>
                <w:bCs/>
                <w:sz w:val="20"/>
                <w:szCs w:val="20"/>
              </w:rPr>
              <w:t xml:space="preserve"> </w:t>
            </w:r>
            <w:r w:rsidRPr="00111B2B">
              <w:rPr>
                <w:sz w:val="20"/>
                <w:szCs w:val="20"/>
              </w:rPr>
              <w:t>8888 </w:t>
            </w:r>
          </w:p>
        </w:tc>
      </w:tr>
      <w:tr w:rsidRPr="00111B2B" w:rsidR="00136037" w:rsidTr="001F2549" w14:paraId="44423376" w14:textId="5941859C">
        <w:trPr>
          <w:trHeight w:val="302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="00136037" w:rsidP="00DA379F" w:rsidRDefault="00136037" w14:paraId="035C96F1" w14:textId="4C0B4834">
            <w:pPr>
              <w:spacing w:after="0"/>
            </w:pPr>
            <w:r>
              <w:t>Proxmox port : 8006</w:t>
            </w:r>
          </w:p>
          <w:p w:rsidRPr="00111B2B" w:rsidR="00136037" w:rsidP="00DA379F" w:rsidRDefault="00136037" w14:paraId="5E6F75FE" w14:textId="6ABB0077">
            <w:pPr>
              <w:spacing w:after="0"/>
            </w:pP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="00136037" w:rsidP="00DA379F" w:rsidRDefault="00136037" w14:paraId="5E819BF3" w14:textId="77777777">
            <w:pPr>
              <w:spacing w:after="0"/>
            </w:pPr>
            <w:r>
              <w:t>60</w:t>
            </w:r>
          </w:p>
          <w:p w:rsidRPr="00111B2B" w:rsidR="00136037" w:rsidP="00DA379F" w:rsidRDefault="00136037" w14:paraId="750E6B56" w14:textId="0E11DE16">
            <w:pPr>
              <w:spacing w:after="0"/>
            </w:pPr>
            <w:r>
              <w:t>99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="00136037" w:rsidP="00DA379F" w:rsidRDefault="00136037" w14:paraId="15BB13FC" w14:textId="77777777">
            <w:pPr>
              <w:spacing w:after="0"/>
            </w:pPr>
            <w:r>
              <w:t>19</w:t>
            </w:r>
          </w:p>
          <w:p w:rsidRPr="00111B2B" w:rsidR="00136037" w:rsidP="00DA379F" w:rsidRDefault="00136037" w14:paraId="4538A8D2" w14:textId="52F4D5CE">
            <w:pPr>
              <w:spacing w:after="0"/>
            </w:pPr>
            <w:r>
              <w:t>20</w:t>
            </w:r>
          </w:p>
        </w:tc>
        <w:tc>
          <w:tcPr>
            <w:tcW w:w="311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</w:tcPr>
          <w:p w:rsidR="00136037" w:rsidP="00DA379F" w:rsidRDefault="00136037" w14:paraId="25D4CE0B" w14:textId="7777777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192.168.240.0/24</w:t>
            </w:r>
          </w:p>
          <w:p w:rsidRPr="00111B2B" w:rsidR="00136037" w:rsidP="00DA379F" w:rsidRDefault="00136037" w14:paraId="2A7B5C5F" w14:textId="23C349A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192.168.255.12/24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:rsidRPr="00111B2B" w:rsidR="00136037" w:rsidP="00DA379F" w:rsidRDefault="00136037" w14:paraId="599383C6" w14:textId="77777777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</w:tcPr>
          <w:p w:rsidR="00136037" w:rsidP="00DA379F" w:rsidRDefault="00136037" w14:paraId="286A1080" w14:textId="2BCD63C7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192.168.240.1</w:t>
            </w:r>
          </w:p>
          <w:p w:rsidRPr="00111B2B" w:rsidR="00136037" w:rsidP="00DA379F" w:rsidRDefault="00136037" w14:paraId="0B3325EA" w14:textId="743AE98D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192.168.255.1</w:t>
            </w:r>
          </w:p>
        </w:tc>
        <w:tc>
          <w:tcPr>
            <w:tcW w:w="26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36037" w:rsidP="005C4159" w:rsidRDefault="00136037" w14:paraId="41AF88D0" w14:textId="77777777">
            <w:pPr>
              <w:spacing w:after="0"/>
              <w:ind w:right="-8"/>
              <w:rPr>
                <w:sz w:val="20"/>
                <w:szCs w:val="20"/>
              </w:rPr>
            </w:pPr>
          </w:p>
        </w:tc>
      </w:tr>
      <w:tr w:rsidRPr="00111B2B" w:rsidR="00136037" w:rsidTr="000C77D8" w14:paraId="1BE4DDED" w14:textId="6DD705DB">
        <w:trPr>
          <w:trHeight w:val="30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DA379F" w:rsidRDefault="00136037" w14:paraId="6C206398" w14:textId="77777777">
            <w:pPr>
              <w:spacing w:after="0"/>
            </w:pPr>
            <w:r w:rsidRPr="00111B2B">
              <w:t>WAN </w:t>
            </w:r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DA379F" w:rsidRDefault="00136037" w14:paraId="3199B009" w14:textId="77777777">
            <w:pPr>
              <w:spacing w:after="0"/>
            </w:pPr>
            <w:r w:rsidRPr="00111B2B">
              <w:t> </w:t>
            </w: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DA379F" w:rsidRDefault="00136037" w14:paraId="70031FCF" w14:textId="77777777">
            <w:pPr>
              <w:spacing w:after="0"/>
            </w:pPr>
            <w:r w:rsidRPr="00111B2B">
              <w:t> </w:t>
            </w:r>
          </w:p>
        </w:tc>
        <w:tc>
          <w:tcPr>
            <w:tcW w:w="311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DA379F" w:rsidRDefault="00136037" w14:paraId="28A6C1F8" w14:textId="0DD1EC49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172.12.20.0 </w:t>
            </w:r>
            <w:r>
              <w:rPr>
                <w:sz w:val="20"/>
                <w:szCs w:val="20"/>
              </w:rPr>
              <w:t>/16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111B2B" w:rsidR="00136037" w:rsidP="00DA379F" w:rsidRDefault="00136037" w14:paraId="206C0C1B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shd w:val="clear" w:color="auto" w:fill="FFFFFF"/>
            <w:hideMark/>
          </w:tcPr>
          <w:p w:rsidRPr="00111B2B" w:rsidR="00136037" w:rsidP="00DA379F" w:rsidRDefault="00136037" w14:paraId="6C192672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172.12.20.100 </w:t>
            </w:r>
          </w:p>
        </w:tc>
        <w:tc>
          <w:tcPr>
            <w:tcW w:w="26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11B2B" w:rsidR="00136037" w:rsidP="005C4159" w:rsidRDefault="00136037" w14:paraId="6D08A05C" w14:textId="77777777">
            <w:pPr>
              <w:spacing w:after="0"/>
              <w:ind w:right="-8"/>
              <w:rPr>
                <w:sz w:val="20"/>
                <w:szCs w:val="20"/>
              </w:rPr>
            </w:pPr>
          </w:p>
        </w:tc>
      </w:tr>
      <w:tr w:rsidRPr="00111B2B" w:rsidR="00136037" w:rsidTr="009E3BBA" w14:paraId="536D7A7D" w14:textId="05F904C3">
        <w:trPr>
          <w:trHeight w:val="60"/>
        </w:trPr>
        <w:tc>
          <w:tcPr>
            <w:tcW w:w="364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DA379F" w:rsidRDefault="00136037" w14:paraId="36227FFA" w14:textId="5CC200DE">
            <w:pPr>
              <w:spacing w:after="0"/>
            </w:pPr>
            <w:proofErr w:type="spellStart"/>
            <w:r w:rsidRPr="00111B2B">
              <w:t>Trunks</w:t>
            </w:r>
            <w:proofErr w:type="spellEnd"/>
            <w:r w:rsidRPr="00111B2B">
              <w:t> </w:t>
            </w:r>
            <w:bookmarkStart w:name="OLE_LINK4" w:id="1"/>
            <w:r>
              <w:t>(</w:t>
            </w:r>
            <w:r w:rsidRPr="00111B2B">
              <w:rPr>
                <w:sz w:val="20"/>
                <w:szCs w:val="20"/>
              </w:rPr>
              <w:t>10,</w:t>
            </w:r>
            <w:r w:rsidRPr="003E208E">
              <w:rPr>
                <w:sz w:val="20"/>
                <w:szCs w:val="20"/>
              </w:rPr>
              <w:t xml:space="preserve"> </w:t>
            </w:r>
            <w:r w:rsidRPr="00111B2B">
              <w:rPr>
                <w:sz w:val="20"/>
                <w:szCs w:val="20"/>
              </w:rPr>
              <w:t>20,</w:t>
            </w:r>
            <w:r w:rsidRPr="003E208E">
              <w:rPr>
                <w:sz w:val="20"/>
                <w:szCs w:val="20"/>
              </w:rPr>
              <w:t xml:space="preserve"> </w:t>
            </w:r>
            <w:r w:rsidRPr="00111B2B">
              <w:rPr>
                <w:sz w:val="20"/>
                <w:szCs w:val="20"/>
              </w:rPr>
              <w:t>30,</w:t>
            </w:r>
            <w:r w:rsidRPr="003E208E">
              <w:rPr>
                <w:sz w:val="20"/>
                <w:szCs w:val="20"/>
              </w:rPr>
              <w:t xml:space="preserve"> </w:t>
            </w:r>
            <w:r w:rsidRPr="00111B2B">
              <w:rPr>
                <w:sz w:val="20"/>
                <w:szCs w:val="20"/>
              </w:rPr>
              <w:t>40,</w:t>
            </w:r>
            <w:r w:rsidRPr="003E208E">
              <w:rPr>
                <w:sz w:val="20"/>
                <w:szCs w:val="20"/>
              </w:rPr>
              <w:t xml:space="preserve"> </w:t>
            </w:r>
            <w:r w:rsidRPr="00111B2B">
              <w:rPr>
                <w:sz w:val="20"/>
                <w:szCs w:val="20"/>
              </w:rPr>
              <w:t>50,</w:t>
            </w:r>
            <w:r>
              <w:rPr>
                <w:sz w:val="20"/>
                <w:szCs w:val="20"/>
              </w:rPr>
              <w:t xml:space="preserve"> 60, 70,</w:t>
            </w:r>
            <w:r w:rsidRPr="003E208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99, </w:t>
            </w:r>
            <w:r w:rsidRPr="00111B2B">
              <w:rPr>
                <w:sz w:val="20"/>
                <w:szCs w:val="20"/>
              </w:rPr>
              <w:t>100</w:t>
            </w:r>
            <w:r>
              <w:rPr>
                <w:sz w:val="20"/>
                <w:szCs w:val="20"/>
              </w:rPr>
              <w:t>)</w:t>
            </w:r>
            <w:r w:rsidRPr="00111B2B">
              <w:rPr>
                <w:sz w:val="20"/>
                <w:szCs w:val="20"/>
              </w:rPr>
              <w:t> </w:t>
            </w:r>
            <w:bookmarkEnd w:id="1"/>
          </w:p>
        </w:tc>
        <w:tc>
          <w:tcPr>
            <w:tcW w:w="75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DA379F" w:rsidRDefault="00136037" w14:paraId="64945A1B" w14:textId="1112D254">
            <w:pPr>
              <w:spacing w:after="0"/>
            </w:pPr>
          </w:p>
        </w:tc>
        <w:tc>
          <w:tcPr>
            <w:tcW w:w="99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hideMark/>
          </w:tcPr>
          <w:p w:rsidRPr="00111B2B" w:rsidR="00136037" w:rsidP="00DA379F" w:rsidRDefault="00136037" w14:paraId="2A51B82B" w14:textId="77777777">
            <w:pPr>
              <w:spacing w:after="0"/>
            </w:pPr>
            <w:r w:rsidRPr="00111B2B">
              <w:t>22 et24 </w:t>
            </w:r>
          </w:p>
        </w:tc>
        <w:tc>
          <w:tcPr>
            <w:tcW w:w="311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111B2B" w:rsidR="00136037" w:rsidP="00DA379F" w:rsidRDefault="00136037" w14:paraId="44001D2D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  <w:p w:rsidRPr="00111B2B" w:rsidR="00136037" w:rsidP="00DA379F" w:rsidRDefault="00136037" w14:paraId="4570D9D8" w14:textId="5D48916E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26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hideMark/>
          </w:tcPr>
          <w:p w:rsidRPr="00111B2B" w:rsidR="00136037" w:rsidP="00DA379F" w:rsidRDefault="00136037" w14:paraId="1562055E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1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4" w:space="0"/>
            </w:tcBorders>
            <w:hideMark/>
          </w:tcPr>
          <w:p w:rsidRPr="00111B2B" w:rsidR="00136037" w:rsidP="00DA379F" w:rsidRDefault="00136037" w14:paraId="6C74AF14" w14:textId="77777777">
            <w:pPr>
              <w:spacing w:after="0"/>
              <w:rPr>
                <w:sz w:val="20"/>
                <w:szCs w:val="20"/>
              </w:rPr>
            </w:pPr>
            <w:r w:rsidRPr="00111B2B">
              <w:rPr>
                <w:sz w:val="20"/>
                <w:szCs w:val="20"/>
              </w:rPr>
              <w:t> </w:t>
            </w:r>
          </w:p>
        </w:tc>
        <w:tc>
          <w:tcPr>
            <w:tcW w:w="269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Pr="00111B2B" w:rsidR="00136037" w:rsidP="005C4159" w:rsidRDefault="00136037" w14:paraId="3D38530E" w14:textId="77777777">
            <w:pPr>
              <w:spacing w:after="0"/>
              <w:ind w:right="-8"/>
              <w:rPr>
                <w:sz w:val="20"/>
                <w:szCs w:val="20"/>
              </w:rPr>
            </w:pPr>
          </w:p>
        </w:tc>
      </w:tr>
    </w:tbl>
    <w:p w:rsidR="00B62A4F" w:rsidP="00B62A4F" w:rsidRDefault="00B62A4F" w14:paraId="1F4DD7F8" w14:textId="77777777"/>
    <w:p w:rsidR="00D321FC" w:rsidRDefault="00D321FC" w14:paraId="3BF58E5F" w14:textId="77777777">
      <w:pPr>
        <w:sectPr w:rsidR="00D321FC" w:rsidSect="00D321FC">
          <w:pgSz w:w="16838" w:h="11906" w:orient="landscape"/>
          <w:pgMar w:top="720" w:right="720" w:bottom="720" w:left="720" w:header="708" w:footer="708" w:gutter="0"/>
          <w:pgNumType w:start="0"/>
          <w:cols w:space="709" w:sep="1"/>
          <w:titlePg/>
          <w:docGrid w:linePitch="360"/>
        </w:sectPr>
      </w:pPr>
    </w:p>
    <w:p w:rsidR="000B19F5" w:rsidP="00B62A4F" w:rsidRDefault="000B19F5" w14:paraId="0AD51E4B" w14:textId="1C920453">
      <w:pPr>
        <w:pStyle w:val="Titre1"/>
      </w:pPr>
      <w:bookmarkStart w:name="_Toc1915512277" w:id="597473855"/>
      <w:r w:rsidR="000B19F5">
        <w:rPr/>
        <w:t>Prise en main de la plateforme</w:t>
      </w:r>
      <w:bookmarkEnd w:id="597473855"/>
    </w:p>
    <w:p w:rsidRPr="0014399C" w:rsidR="0014399C" w:rsidP="0014399C" w:rsidRDefault="0014399C" w14:paraId="01C6665A" w14:textId="11E877DD">
      <w:pPr>
        <w:pStyle w:val="Titre2"/>
      </w:pPr>
      <w:bookmarkStart w:name="_Toc382586170" w:id="1148157051"/>
      <w:r w:rsidR="0014399C">
        <w:rPr/>
        <w:t>Switch</w:t>
      </w:r>
      <w:bookmarkEnd w:id="1148157051"/>
    </w:p>
    <w:p w:rsidR="007C2295" w:rsidP="007C2295" w:rsidRDefault="007C2295" w14:paraId="22110847" w14:textId="04FB1DF7">
      <w:pPr>
        <w:pStyle w:val="Paragraphedeliste"/>
        <w:numPr>
          <w:ilvl w:val="0"/>
          <w:numId w:val="9"/>
        </w:numPr>
      </w:pPr>
      <w:r>
        <w:t xml:space="preserve">Changer le </w:t>
      </w:r>
      <w:proofErr w:type="spellStart"/>
      <w:r>
        <w:t>suffix</w:t>
      </w:r>
      <w:proofErr w:type="spellEnd"/>
      <w:r>
        <w:t xml:space="preserve"> DNS</w:t>
      </w:r>
    </w:p>
    <w:p w:rsidRPr="00F83CA2" w:rsidR="00F83CA2" w:rsidP="00F83CA2" w:rsidRDefault="00F83CA2" w14:paraId="17AB5E6F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F83CA2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ip</w:t>
      </w:r>
      <w:proofErr w:type="spellEnd"/>
      <w:proofErr w:type="gramEnd"/>
      <w:r w:rsidRPr="00F83CA2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83CA2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domain</w:t>
      </w:r>
      <w:proofErr w:type="spellEnd"/>
      <w:r w:rsidRPr="00F83CA2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83CA2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F83CA2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83CA2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tssr.info</w:t>
      </w:r>
    </w:p>
    <w:p w:rsidR="00F83CA2" w:rsidP="00F83CA2" w:rsidRDefault="00F83CA2" w14:paraId="5A04DF8F" w14:textId="77777777"/>
    <w:p w:rsidR="0075419B" w:rsidP="0075419B" w:rsidRDefault="00994DB4" w14:paraId="5F770831" w14:textId="442810CA">
      <w:pPr>
        <w:pStyle w:val="Paragraphedeliste"/>
        <w:numPr>
          <w:ilvl w:val="0"/>
          <w:numId w:val="9"/>
        </w:numPr>
      </w:pPr>
      <w:r>
        <w:t>Ajout des VLANS 60,70,99</w:t>
      </w:r>
    </w:p>
    <w:p w:rsidRPr="00D33026" w:rsidR="00313076" w:rsidP="00D33026" w:rsidRDefault="00313076" w14:paraId="543B62B0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interface</w:t>
      </w:r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vlan</w:t>
      </w: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60</w:t>
      </w:r>
    </w:p>
    <w:p w:rsidRPr="00D33026" w:rsidR="00313076" w:rsidP="00D33026" w:rsidRDefault="00313076" w14:paraId="0545D80D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name</w:t>
      </w:r>
      <w:proofErr w:type="spellEnd"/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Serveurs</w:t>
      </w:r>
    </w:p>
    <w:p w:rsidRPr="00D33026" w:rsidR="00313076" w:rsidP="00D33026" w:rsidRDefault="00313076" w14:paraId="637E2397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ip</w:t>
      </w:r>
      <w:proofErr w:type="spellEnd"/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address</w:t>
      </w:r>
      <w:proofErr w:type="spell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192.168.240.1</w:t>
      </w: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255.255.255.0</w:t>
      </w:r>
    </w:p>
    <w:p w:rsidRPr="00D33026" w:rsidR="00313076" w:rsidP="00D33026" w:rsidRDefault="00313076" w14:paraId="792852E2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fr-FR"/>
          <w14:ligatures w14:val="none"/>
        </w:rPr>
        <w:t>!</w:t>
      </w:r>
    </w:p>
    <w:p w:rsidRPr="00D33026" w:rsidR="00313076" w:rsidP="00D33026" w:rsidRDefault="00313076" w14:paraId="1B00B20C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interface</w:t>
      </w:r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vlan</w:t>
      </w: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70</w:t>
      </w:r>
    </w:p>
    <w:p w:rsidRPr="00D33026" w:rsidR="00313076" w:rsidP="00D33026" w:rsidRDefault="00313076" w14:paraId="04BB3946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name</w:t>
      </w:r>
      <w:proofErr w:type="spellEnd"/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Clients</w:t>
      </w:r>
    </w:p>
    <w:p w:rsidRPr="00D33026" w:rsidR="00313076" w:rsidP="00D33026" w:rsidRDefault="00313076" w14:paraId="1D90EDC6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ip</w:t>
      </w:r>
      <w:proofErr w:type="spellEnd"/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address</w:t>
      </w:r>
      <w:proofErr w:type="spell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192.168.245.1</w:t>
      </w: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255.255.255.0</w:t>
      </w:r>
    </w:p>
    <w:p w:rsidRPr="00D33026" w:rsidR="00313076" w:rsidP="00D33026" w:rsidRDefault="00313076" w14:paraId="5BFE995F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fr-FR"/>
          <w14:ligatures w14:val="none"/>
        </w:rPr>
        <w:t>!</w:t>
      </w:r>
    </w:p>
    <w:p w:rsidRPr="00D33026" w:rsidR="00313076" w:rsidP="00D33026" w:rsidRDefault="00313076" w14:paraId="514EC68D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interface</w:t>
      </w:r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vlan</w:t>
      </w: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99</w:t>
      </w:r>
    </w:p>
    <w:p w:rsidRPr="00D33026" w:rsidR="00313076" w:rsidP="00D33026" w:rsidRDefault="00313076" w14:paraId="5623DE6C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name</w:t>
      </w:r>
      <w:proofErr w:type="spellEnd"/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Management</w:t>
      </w:r>
    </w:p>
    <w:p w:rsidRPr="00D33026" w:rsidR="00313076" w:rsidP="00D33026" w:rsidRDefault="00313076" w14:paraId="3918AED9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ip</w:t>
      </w:r>
      <w:proofErr w:type="spellEnd"/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address</w:t>
      </w:r>
      <w:proofErr w:type="spell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192.168.255.1</w:t>
      </w: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D33026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255.255.255.0</w:t>
      </w:r>
    </w:p>
    <w:p w:rsidRPr="00D33026" w:rsidR="00313076" w:rsidP="00D33026" w:rsidRDefault="00313076" w14:paraId="02F89DF7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gram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service</w:t>
      </w:r>
      <w:proofErr w:type="gramEnd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-</w:t>
      </w:r>
      <w:proofErr w:type="spellStart"/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acl</w:t>
      </w:r>
      <w:proofErr w:type="spellEnd"/>
      <w:r w:rsidRPr="00D33026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input</w:t>
      </w:r>
      <w:r w:rsidRPr="00D33026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ACL_MGMT</w:t>
      </w:r>
    </w:p>
    <w:p w:rsidR="00994DB4" w:rsidP="00D33026" w:rsidRDefault="00843E46" w14:paraId="6625A052" w14:textId="1AFF8C7D">
      <w:pPr>
        <w:pStyle w:val="Paragraphedeliste"/>
        <w:numPr>
          <w:ilvl w:val="0"/>
          <w:numId w:val="11"/>
        </w:numPr>
      </w:pPr>
      <w:r>
        <w:t>Ajustement des ACL</w:t>
      </w:r>
      <w:r w:rsidR="00130F1C">
        <w:t xml:space="preserve"> IP</w:t>
      </w:r>
    </w:p>
    <w:p w:rsidRPr="0046500F" w:rsidR="0046500F" w:rsidP="0046500F" w:rsidRDefault="0046500F" w14:paraId="1BC6049E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deny</w:t>
      </w:r>
      <w:proofErr w:type="spellEnd"/>
      <w:proofErr w:type="gram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tcp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192.168.60.1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0.0.0.255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443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ace-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priority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26</w:t>
      </w:r>
    </w:p>
    <w:p w:rsidRPr="0046500F" w:rsidR="0046500F" w:rsidP="0046500F" w:rsidRDefault="0046500F" w14:paraId="16ABD3C1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deny</w:t>
      </w:r>
      <w:proofErr w:type="spellEnd"/>
      <w:proofErr w:type="gram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tcp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192.168.60.1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0.0.0.255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www ace-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priority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27</w:t>
      </w:r>
    </w:p>
    <w:p w:rsidRPr="0046500F" w:rsidR="0046500F" w:rsidP="0046500F" w:rsidRDefault="0046500F" w14:paraId="58E748FC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deny</w:t>
      </w:r>
      <w:proofErr w:type="spellEnd"/>
      <w:proofErr w:type="gram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tcp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192.168.60.1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0.0.0.255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22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ace-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priority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28</w:t>
      </w:r>
    </w:p>
    <w:p w:rsidRPr="0046500F" w:rsidR="0046500F" w:rsidP="0046500F" w:rsidRDefault="0046500F" w14:paraId="3BE7DC64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deny</w:t>
      </w:r>
      <w:proofErr w:type="spellEnd"/>
      <w:proofErr w:type="gram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tcp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192.168.70.1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0.0.0.255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443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ace-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priority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29</w:t>
      </w:r>
    </w:p>
    <w:p w:rsidRPr="0046500F" w:rsidR="0046500F" w:rsidP="0046500F" w:rsidRDefault="0046500F" w14:paraId="48FEB0EF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deny</w:t>
      </w:r>
      <w:proofErr w:type="spellEnd"/>
      <w:proofErr w:type="gram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tcp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192.168.70.1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0.0.0.255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www ace-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priority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30</w:t>
      </w:r>
    </w:p>
    <w:p w:rsidRPr="0046500F" w:rsidR="0046500F" w:rsidP="0046500F" w:rsidRDefault="0046500F" w14:paraId="6DD69B09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spellStart"/>
      <w:proofErr w:type="gram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deny</w:t>
      </w:r>
      <w:proofErr w:type="spellEnd"/>
      <w:proofErr w:type="gram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tcp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any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192.168.70.1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0.0.0.255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22</w:t>
      </w:r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ace-</w:t>
      </w:r>
      <w:proofErr w:type="spellStart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priority</w:t>
      </w:r>
      <w:proofErr w:type="spellEnd"/>
      <w:r w:rsidRPr="0046500F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46500F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31</w:t>
      </w:r>
    </w:p>
    <w:p w:rsidR="0046500F" w:rsidP="00130F1C" w:rsidRDefault="00130F1C" w14:paraId="087421CE" w14:textId="78ABC60F">
      <w:pPr>
        <w:pStyle w:val="Paragraphedeliste"/>
        <w:numPr>
          <w:ilvl w:val="0"/>
          <w:numId w:val="11"/>
        </w:numPr>
      </w:pPr>
      <w:r>
        <w:t>Ajustement des ACL de managements</w:t>
      </w:r>
    </w:p>
    <w:p w:rsidRPr="00130F1C" w:rsidR="00130F1C" w:rsidP="00130F1C" w:rsidRDefault="00130F1C" w14:paraId="5DD727BD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130F1C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management</w:t>
      </w:r>
      <w:proofErr w:type="gramEnd"/>
      <w:r w:rsidRPr="00130F1C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130F1C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access-list</w:t>
      </w:r>
      <w:proofErr w:type="spellEnd"/>
      <w:r w:rsidRPr="00130F1C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130F1C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ACL_MGMT</w:t>
      </w:r>
    </w:p>
    <w:p w:rsidRPr="00130F1C" w:rsidR="00130F1C" w:rsidP="00130F1C" w:rsidRDefault="00130F1C" w14:paraId="221C5BB3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130F1C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permit</w:t>
      </w:r>
      <w:proofErr w:type="gramEnd"/>
      <w:r w:rsidRPr="00130F1C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130F1C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GigabitEthernet21</w:t>
      </w:r>
    </w:p>
    <w:p w:rsidRPr="00130F1C" w:rsidR="00130F1C" w:rsidP="00130F1C" w:rsidRDefault="00130F1C" w14:paraId="34F693EE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130F1C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permit</w:t>
      </w:r>
      <w:proofErr w:type="gramEnd"/>
      <w:r w:rsidRPr="00130F1C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130F1C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GigabitEthernet22</w:t>
      </w:r>
    </w:p>
    <w:p w:rsidRPr="00130F1C" w:rsidR="00130F1C" w:rsidP="00130F1C" w:rsidRDefault="00130F1C" w14:paraId="7295EA40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130F1C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permit</w:t>
      </w:r>
      <w:proofErr w:type="gramEnd"/>
      <w:r w:rsidRPr="00130F1C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130F1C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vlan30</w:t>
      </w:r>
    </w:p>
    <w:p w:rsidRPr="00130F1C" w:rsidR="00130F1C" w:rsidP="00130F1C" w:rsidRDefault="00130F1C" w14:paraId="7C487C74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130F1C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permit</w:t>
      </w:r>
      <w:proofErr w:type="gramEnd"/>
      <w:r w:rsidRPr="00130F1C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130F1C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vlan99</w:t>
      </w:r>
    </w:p>
    <w:p w:rsidR="00130F1C" w:rsidP="009030EE" w:rsidRDefault="000F3500" w14:paraId="7C3E9B09" w14:textId="7FDF34CB">
      <w:pPr>
        <w:pStyle w:val="Paragraphedeliste"/>
        <w:numPr>
          <w:ilvl w:val="0"/>
          <w:numId w:val="11"/>
        </w:numPr>
      </w:pPr>
      <w:r>
        <w:t>Assignation des VLANS aux ports</w:t>
      </w:r>
    </w:p>
    <w:p w:rsidRPr="00F3510B" w:rsidR="00F3510B" w:rsidP="00F3510B" w:rsidRDefault="00F3510B" w14:paraId="5A7F0605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interface</w:t>
      </w:r>
      <w:proofErr w:type="gramEnd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GigabitEthernet18</w:t>
      </w:r>
    </w:p>
    <w:p w:rsidRPr="00F3510B" w:rsidR="00F3510B" w:rsidP="00F3510B" w:rsidRDefault="00F3510B" w14:paraId="5616D8BD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switchport</w:t>
      </w:r>
      <w:proofErr w:type="spellEnd"/>
      <w:proofErr w:type="gramEnd"/>
      <w:r w:rsidRPr="00F3510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3510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access</w:t>
      </w:r>
      <w:proofErr w:type="spellEnd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vlan</w:t>
      </w:r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70</w:t>
      </w:r>
    </w:p>
    <w:p w:rsidRPr="00F3510B" w:rsidR="00F3510B" w:rsidP="00F3510B" w:rsidRDefault="00F3510B" w14:paraId="4585AC37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3510B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fr-FR"/>
          <w14:ligatures w14:val="none"/>
        </w:rPr>
        <w:t>!</w:t>
      </w:r>
    </w:p>
    <w:p w:rsidRPr="00F3510B" w:rsidR="00F3510B" w:rsidP="00F3510B" w:rsidRDefault="00F3510B" w14:paraId="342CA6DA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interface</w:t>
      </w:r>
      <w:proofErr w:type="gramEnd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GigabitEthernet19</w:t>
      </w:r>
    </w:p>
    <w:p w:rsidRPr="00F3510B" w:rsidR="00F3510B" w:rsidP="00F3510B" w:rsidRDefault="00F3510B" w14:paraId="3009D01D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switchport</w:t>
      </w:r>
      <w:proofErr w:type="spellEnd"/>
      <w:proofErr w:type="gramEnd"/>
      <w:r w:rsidRPr="00F3510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3510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access</w:t>
      </w:r>
      <w:proofErr w:type="spellEnd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vlan</w:t>
      </w:r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60</w:t>
      </w:r>
    </w:p>
    <w:p w:rsidRPr="00F3510B" w:rsidR="00F3510B" w:rsidP="00F3510B" w:rsidRDefault="00F3510B" w14:paraId="0381B6FD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3510B">
        <w:rPr>
          <w:rFonts w:ascii="Consolas" w:hAnsi="Consolas" w:eastAsia="Times New Roman" w:cs="Times New Roman"/>
          <w:color w:val="6A9955"/>
          <w:kern w:val="0"/>
          <w:sz w:val="21"/>
          <w:szCs w:val="21"/>
          <w:lang w:eastAsia="fr-FR"/>
          <w14:ligatures w14:val="none"/>
        </w:rPr>
        <w:t>!</w:t>
      </w:r>
    </w:p>
    <w:p w:rsidRPr="00F3510B" w:rsidR="00F3510B" w:rsidP="00F3510B" w:rsidRDefault="00F3510B" w14:paraId="2255C235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interface</w:t>
      </w:r>
      <w:proofErr w:type="gramEnd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GigabitEthernet20</w:t>
      </w:r>
    </w:p>
    <w:p w:rsidRPr="00F3510B" w:rsidR="00F3510B" w:rsidP="00F3510B" w:rsidRDefault="00F3510B" w14:paraId="4F082ADE" w14:textId="77777777">
      <w:pPr>
        <w:shd w:val="clear" w:color="auto" w:fill="1F1F1F"/>
        <w:spacing w:after="0" w:line="285" w:lineRule="atLeast"/>
        <w:ind w:left="360"/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 </w:t>
      </w:r>
      <w:proofErr w:type="spellStart"/>
      <w:proofErr w:type="gramStart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>switchport</w:t>
      </w:r>
      <w:proofErr w:type="spellEnd"/>
      <w:proofErr w:type="gramEnd"/>
      <w:r w:rsidRPr="00F3510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F3510B">
        <w:rPr>
          <w:rFonts w:ascii="Consolas" w:hAnsi="Consolas" w:eastAsia="Times New Roman" w:cs="Times New Roman"/>
          <w:color w:val="569CD6"/>
          <w:kern w:val="0"/>
          <w:sz w:val="21"/>
          <w:szCs w:val="21"/>
          <w:lang w:eastAsia="fr-FR"/>
          <w14:ligatures w14:val="none"/>
        </w:rPr>
        <w:t>access</w:t>
      </w:r>
      <w:proofErr w:type="spellEnd"/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4EC9B0"/>
          <w:kern w:val="0"/>
          <w:sz w:val="21"/>
          <w:szCs w:val="21"/>
          <w:lang w:eastAsia="fr-FR"/>
          <w14:ligatures w14:val="none"/>
        </w:rPr>
        <w:t>vlan</w:t>
      </w:r>
      <w:r w:rsidRPr="00F3510B">
        <w:rPr>
          <w:rFonts w:ascii="Consolas" w:hAnsi="Consolas" w:eastAsia="Times New Roman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F3510B">
        <w:rPr>
          <w:rFonts w:ascii="Consolas" w:hAnsi="Consolas" w:eastAsia="Times New Roman" w:cs="Times New Roman"/>
          <w:color w:val="B5CEA8"/>
          <w:kern w:val="0"/>
          <w:sz w:val="21"/>
          <w:szCs w:val="21"/>
          <w:lang w:eastAsia="fr-FR"/>
          <w14:ligatures w14:val="none"/>
        </w:rPr>
        <w:t>99</w:t>
      </w:r>
    </w:p>
    <w:p w:rsidR="000F3500" w:rsidP="000F3500" w:rsidRDefault="000F3500" w14:paraId="66381DB6" w14:textId="77777777">
      <w:pPr>
        <w:ind w:left="360"/>
      </w:pPr>
    </w:p>
    <w:p w:rsidR="00843E46" w:rsidP="00843E46" w:rsidRDefault="00843E46" w14:paraId="09D9D469" w14:textId="77777777">
      <w:pPr>
        <w:ind w:left="360"/>
      </w:pPr>
    </w:p>
    <w:p w:rsidR="0014399C" w:rsidP="0014399C" w:rsidRDefault="0014399C" w14:paraId="4209F16F" w14:textId="2CF62222">
      <w:pPr>
        <w:pStyle w:val="Titre2"/>
      </w:pPr>
      <w:bookmarkStart w:name="_Toc562610732" w:id="458625918"/>
      <w:r w:rsidR="0014399C">
        <w:rPr/>
        <w:t>pfSense</w:t>
      </w:r>
      <w:bookmarkEnd w:id="458625918"/>
    </w:p>
    <w:p w:rsidR="007C2295" w:rsidP="0014399C" w:rsidRDefault="00B62A4F" w14:paraId="5A9A8E8B" w14:textId="1E4B18FA">
      <w:pPr>
        <w:pStyle w:val="Paragraphedeliste"/>
        <w:numPr>
          <w:ilvl w:val="0"/>
          <w:numId w:val="10"/>
        </w:numPr>
      </w:pPr>
      <w:r>
        <w:t>Retirer DHCP sur point d’accès ou pfSense</w:t>
      </w:r>
    </w:p>
    <w:p w:rsidR="00D46AA3" w:rsidP="00D46AA3" w:rsidRDefault="002D5CDD" w14:paraId="76CB68FE" w14:textId="5C85C056">
      <w:pPr>
        <w:pStyle w:val="Paragraphedeliste"/>
        <w:numPr>
          <w:ilvl w:val="0"/>
          <w:numId w:val="10"/>
        </w:numPr>
      </w:pPr>
      <w:r>
        <w:t xml:space="preserve">Ajout des routes statique pour </w:t>
      </w:r>
      <w:r w:rsidR="00B61B19">
        <w:t>redescendre</w:t>
      </w:r>
      <w:r>
        <w:t xml:space="preserve"> sur le switch depuis pfSense</w:t>
      </w:r>
      <w:r w:rsidR="00B61B19">
        <w:t>.</w:t>
      </w:r>
    </w:p>
    <w:p w:rsidR="00F631B3" w:rsidP="00FD05B6" w:rsidRDefault="00F631B3" w14:paraId="1DADF436" w14:textId="28809F38">
      <w:pPr>
        <w:pStyle w:val="Titre3"/>
      </w:pPr>
      <w:bookmarkStart w:name="_Toc511668694" w:id="1095470116"/>
      <w:r w:rsidR="00F631B3">
        <w:rPr/>
        <w:t xml:space="preserve">Mise en place </w:t>
      </w:r>
      <w:r w:rsidR="00FD05B6">
        <w:rPr/>
        <w:t>VPN S-to-S</w:t>
      </w:r>
      <w:bookmarkEnd w:id="1095470116"/>
    </w:p>
    <w:p w:rsidR="001E4734" w:rsidP="0033708C" w:rsidRDefault="001E4734" w14:paraId="384C064A" w14:textId="497FC849">
      <w:pPr>
        <w:spacing w:after="0"/>
        <w:ind w:left="360"/>
      </w:pPr>
      <w:r>
        <w:t xml:space="preserve">A : </w:t>
      </w:r>
      <w:r w:rsidR="009153CB">
        <w:t xml:space="preserve">Groupe </w:t>
      </w:r>
      <w:r w:rsidR="00062BDC">
        <w:t>A</w:t>
      </w:r>
      <w:r w:rsidR="001E3412">
        <w:t>JMV</w:t>
      </w:r>
      <w:r w:rsidR="00062BDC">
        <w:t xml:space="preserve"> </w:t>
      </w:r>
      <w:r w:rsidR="00062BDC">
        <w:rPr>
          <w:rFonts w:ascii="Wingdings" w:hAnsi="Wingdings" w:eastAsia="Wingdings" w:cs="Wingdings"/>
        </w:rPr>
        <w:t>à</w:t>
      </w:r>
      <w:r w:rsidR="00062BDC">
        <w:t xml:space="preserve"> </w:t>
      </w:r>
      <w:bookmarkStart w:name="OLE_LINK6" w:id="5"/>
      <w:r w:rsidR="008A136C">
        <w:t>172.12.14.100</w:t>
      </w:r>
      <w:bookmarkEnd w:id="5"/>
    </w:p>
    <w:p w:rsidR="001E3412" w:rsidP="0033708C" w:rsidRDefault="001E3412" w14:paraId="7CF7EE3F" w14:textId="566D2089">
      <w:pPr>
        <w:spacing w:after="0"/>
        <w:ind w:left="360"/>
      </w:pPr>
      <w:r>
        <w:t xml:space="preserve">B : Groupe </w:t>
      </w:r>
      <w:proofErr w:type="spellStart"/>
      <w:r>
        <w:t>C</w:t>
      </w:r>
      <w:r w:rsidR="007B624D">
        <w:t>DGa</w:t>
      </w:r>
      <w:proofErr w:type="spellEnd"/>
      <w:r w:rsidR="007B624D">
        <w:t xml:space="preserve"> </w:t>
      </w:r>
      <w:r w:rsidR="007B624D">
        <w:rPr>
          <w:rFonts w:ascii="Wingdings" w:hAnsi="Wingdings" w:eastAsia="Wingdings" w:cs="Wingdings"/>
        </w:rPr>
        <w:t>à</w:t>
      </w:r>
      <w:r w:rsidR="003E2F4A">
        <w:t xml:space="preserve"> </w:t>
      </w:r>
      <w:bookmarkStart w:name="OLE_LINK7" w:id="6"/>
      <w:r w:rsidR="00A169E6">
        <w:t>172.12.</w:t>
      </w:r>
      <w:r w:rsidR="00310091">
        <w:t>20</w:t>
      </w:r>
      <w:r w:rsidR="00A169E6">
        <w:t>.100</w:t>
      </w:r>
      <w:bookmarkEnd w:id="6"/>
    </w:p>
    <w:p w:rsidR="007B624D" w:rsidP="0033708C" w:rsidRDefault="007B624D" w14:paraId="59A14BB0" w14:textId="6F863C17">
      <w:pPr>
        <w:spacing w:after="0"/>
        <w:ind w:left="360"/>
      </w:pPr>
      <w:r>
        <w:t xml:space="preserve">C : </w:t>
      </w:r>
      <w:r w:rsidR="006E3457">
        <w:t xml:space="preserve">Groupe </w:t>
      </w:r>
      <w:proofErr w:type="spellStart"/>
      <w:r w:rsidR="006E3457">
        <w:t>BGo</w:t>
      </w:r>
      <w:r w:rsidR="001E50F7">
        <w:t>E</w:t>
      </w:r>
      <w:proofErr w:type="spellEnd"/>
      <w:r w:rsidR="0033708C">
        <w:t xml:space="preserve"> </w:t>
      </w:r>
      <w:r w:rsidR="0033708C">
        <w:rPr>
          <w:rFonts w:ascii="Wingdings" w:hAnsi="Wingdings" w:eastAsia="Wingdings" w:cs="Wingdings"/>
        </w:rPr>
        <w:t>à</w:t>
      </w:r>
      <w:bookmarkStart w:name="OLE_LINK8" w:id="7"/>
      <w:r w:rsidR="009468FF">
        <w:t>172.12.19.200</w:t>
      </w:r>
      <w:bookmarkEnd w:id="7"/>
    </w:p>
    <w:p w:rsidR="0033708C" w:rsidP="0033708C" w:rsidRDefault="0033708C" w14:paraId="5C25C641" w14:textId="77777777">
      <w:pPr>
        <w:spacing w:after="0"/>
        <w:ind w:left="360"/>
      </w:pPr>
    </w:p>
    <w:tbl>
      <w:tblPr>
        <w:tblStyle w:val="Tableausimple3"/>
        <w:tblW w:w="5000" w:type="pct"/>
        <w:tblLook w:val="04A0" w:firstRow="1" w:lastRow="0" w:firstColumn="1" w:lastColumn="0" w:noHBand="0" w:noVBand="1"/>
      </w:tblPr>
      <w:tblGrid>
        <w:gridCol w:w="1049"/>
        <w:gridCol w:w="1530"/>
        <w:gridCol w:w="1530"/>
        <w:gridCol w:w="6357"/>
      </w:tblGrid>
      <w:tr w:rsidR="002F03CE" w:rsidTr="00BC4D4B" w14:paraId="6136F70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01" w:type="pct"/>
          </w:tcPr>
          <w:p w:rsidR="002F03CE" w:rsidRDefault="002F03CE" w14:paraId="5DF66F3F" w14:textId="2F983DA7">
            <w:r>
              <w:t>Tunnel</w:t>
            </w:r>
          </w:p>
        </w:tc>
        <w:tc>
          <w:tcPr>
            <w:tcW w:w="731" w:type="pct"/>
          </w:tcPr>
          <w:p w:rsidR="002F03CE" w:rsidRDefault="002F03CE" w14:paraId="5216A7EA" w14:textId="0E454B1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Firewall 1</w:t>
            </w:r>
          </w:p>
        </w:tc>
        <w:tc>
          <w:tcPr>
            <w:tcW w:w="731" w:type="pct"/>
          </w:tcPr>
          <w:p w:rsidR="002F03CE" w:rsidRDefault="002F03CE" w14:paraId="30B0FE70" w14:textId="1A12E41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Firewall 2</w:t>
            </w:r>
          </w:p>
        </w:tc>
        <w:tc>
          <w:tcPr>
            <w:tcW w:w="3036" w:type="pct"/>
          </w:tcPr>
          <w:p w:rsidR="002F03CE" w:rsidRDefault="002F03CE" w14:paraId="4A34A8A7" w14:textId="5F11A24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PSK</w:t>
            </w:r>
          </w:p>
        </w:tc>
      </w:tr>
      <w:tr w:rsidR="002F03CE" w:rsidTr="00BC4D4B" w14:paraId="1CD7A46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</w:tcPr>
          <w:p w:rsidR="002F03CE" w:rsidRDefault="00EA5AEF" w14:paraId="14B03BD0" w14:textId="63F7BA8E">
            <w:bookmarkStart w:name="OLE_LINK5" w:id="8"/>
            <w:r>
              <w:t xml:space="preserve">A </w:t>
            </w:r>
            <w:r w:rsidRPr="00736BBD" w:rsidR="00736BBD">
              <w:t>↔</w:t>
            </w:r>
            <w:r w:rsidR="00736BBD">
              <w:t xml:space="preserve"> B</w:t>
            </w:r>
            <w:bookmarkEnd w:id="8"/>
          </w:p>
        </w:tc>
        <w:tc>
          <w:tcPr>
            <w:tcW w:w="731" w:type="pct"/>
          </w:tcPr>
          <w:p w:rsidRPr="00DC4347" w:rsidR="002F03CE" w:rsidRDefault="00BE0013" w14:paraId="47F353BC" w14:textId="41B62F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4347">
              <w:rPr>
                <w:sz w:val="22"/>
                <w:szCs w:val="22"/>
              </w:rPr>
              <w:t>172.12.14.100</w:t>
            </w:r>
          </w:p>
        </w:tc>
        <w:tc>
          <w:tcPr>
            <w:tcW w:w="731" w:type="pct"/>
          </w:tcPr>
          <w:p w:rsidRPr="00DC4347" w:rsidR="002F03CE" w:rsidRDefault="00C133A8" w14:paraId="46D2BAF5" w14:textId="77E72CE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4347">
              <w:rPr>
                <w:sz w:val="22"/>
                <w:szCs w:val="22"/>
              </w:rPr>
              <w:t>172.12.20.100</w:t>
            </w:r>
          </w:p>
        </w:tc>
        <w:tc>
          <w:tcPr>
            <w:tcW w:w="3036" w:type="pct"/>
          </w:tcPr>
          <w:p w:rsidRPr="00B641BD" w:rsidR="002F03CE" w:rsidRDefault="00B641BD" w14:paraId="5CE01D79" w14:textId="6E9B2F0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bookmarkStart w:name="OLE_LINK16" w:id="9"/>
            <w:r w:rsidRPr="00B641BD">
              <w:rPr>
                <w:sz w:val="22"/>
                <w:szCs w:val="22"/>
              </w:rPr>
              <w:t>90f7b37fe348c564d6da26c69e4b774a67fe8d1d2ff5fd0af2b67b4b</w:t>
            </w:r>
            <w:bookmarkEnd w:id="9"/>
          </w:p>
        </w:tc>
      </w:tr>
      <w:tr w:rsidR="002F03CE" w:rsidTr="00BC4D4B" w14:paraId="6F58D31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</w:tcPr>
          <w:p w:rsidR="002F03CE" w:rsidRDefault="00736BBD" w14:paraId="17CB6135" w14:textId="41AE07D7">
            <w:r>
              <w:t xml:space="preserve">A </w:t>
            </w:r>
            <w:r w:rsidRPr="00736BBD">
              <w:t>↔</w:t>
            </w:r>
            <w:r>
              <w:t xml:space="preserve"> C</w:t>
            </w:r>
          </w:p>
        </w:tc>
        <w:tc>
          <w:tcPr>
            <w:tcW w:w="731" w:type="pct"/>
          </w:tcPr>
          <w:p w:rsidRPr="00DC4347" w:rsidR="002F03CE" w:rsidRDefault="00BE0013" w14:paraId="705CFAE7" w14:textId="44BBF2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4347">
              <w:rPr>
                <w:sz w:val="22"/>
                <w:szCs w:val="22"/>
              </w:rPr>
              <w:t>172.12.14.100</w:t>
            </w:r>
          </w:p>
        </w:tc>
        <w:tc>
          <w:tcPr>
            <w:tcW w:w="731" w:type="pct"/>
          </w:tcPr>
          <w:p w:rsidRPr="00DC4347" w:rsidR="002F03CE" w:rsidRDefault="00C133A8" w14:paraId="59FE60DC" w14:textId="2A6098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4347">
              <w:rPr>
                <w:sz w:val="22"/>
                <w:szCs w:val="22"/>
              </w:rPr>
              <w:t>172.12.19.200</w:t>
            </w:r>
          </w:p>
        </w:tc>
        <w:tc>
          <w:tcPr>
            <w:tcW w:w="3036" w:type="pct"/>
          </w:tcPr>
          <w:p w:rsidRPr="00B641BD" w:rsidR="002F03CE" w:rsidRDefault="00DC4347" w14:paraId="3A126927" w14:textId="746D5D3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4347">
              <w:rPr>
                <w:sz w:val="22"/>
                <w:szCs w:val="22"/>
              </w:rPr>
              <w:t>7f6173011cc464c5b9054ab238f7207b542e72c0977b9ea5e3fecb6c</w:t>
            </w:r>
          </w:p>
        </w:tc>
      </w:tr>
      <w:tr w:rsidR="00E00ABC" w:rsidTr="00BC4D4B" w14:paraId="03C38B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1" w:type="pct"/>
          </w:tcPr>
          <w:p w:rsidR="00E00ABC" w:rsidRDefault="00736BBD" w14:paraId="158CB61C" w14:textId="1BDD7793">
            <w:r>
              <w:t xml:space="preserve">B </w:t>
            </w:r>
            <w:r w:rsidRPr="00736BBD">
              <w:t>↔</w:t>
            </w:r>
            <w:r>
              <w:t xml:space="preserve"> </w:t>
            </w:r>
            <w:r w:rsidR="005E722B">
              <w:t>C</w:t>
            </w:r>
          </w:p>
        </w:tc>
        <w:tc>
          <w:tcPr>
            <w:tcW w:w="731" w:type="pct"/>
          </w:tcPr>
          <w:p w:rsidRPr="00DC4347" w:rsidR="00E00ABC" w:rsidRDefault="00C133A8" w14:paraId="52331A80" w14:textId="0EC4824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4347">
              <w:rPr>
                <w:sz w:val="22"/>
                <w:szCs w:val="22"/>
              </w:rPr>
              <w:t>172.12.20.100</w:t>
            </w:r>
          </w:p>
        </w:tc>
        <w:tc>
          <w:tcPr>
            <w:tcW w:w="731" w:type="pct"/>
          </w:tcPr>
          <w:p w:rsidRPr="00DC4347" w:rsidR="00E00ABC" w:rsidRDefault="00C133A8" w14:paraId="0D8C8189" w14:textId="712AC36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r w:rsidRPr="00DC4347">
              <w:rPr>
                <w:sz w:val="22"/>
                <w:szCs w:val="22"/>
              </w:rPr>
              <w:t>172.12.19.200</w:t>
            </w:r>
          </w:p>
        </w:tc>
        <w:tc>
          <w:tcPr>
            <w:tcW w:w="3036" w:type="pct"/>
          </w:tcPr>
          <w:p w:rsidRPr="00B641BD" w:rsidR="00E00ABC" w:rsidRDefault="00DC4347" w14:paraId="625220DC" w14:textId="062006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</w:rPr>
            </w:pPr>
            <w:bookmarkStart w:name="OLE_LINK17" w:id="10"/>
            <w:proofErr w:type="gramStart"/>
            <w:r w:rsidRPr="00DC4347">
              <w:rPr>
                <w:sz w:val="22"/>
                <w:szCs w:val="22"/>
              </w:rPr>
              <w:t>cf</w:t>
            </w:r>
            <w:proofErr w:type="gramEnd"/>
            <w:r w:rsidRPr="00DC4347">
              <w:rPr>
                <w:sz w:val="22"/>
                <w:szCs w:val="22"/>
              </w:rPr>
              <w:t>2cf87efbb3213139a7b9ff3745e4dd6b4d7dba9ebdd48024a231b9</w:t>
            </w:r>
            <w:bookmarkEnd w:id="10"/>
          </w:p>
        </w:tc>
      </w:tr>
    </w:tbl>
    <w:p w:rsidR="00483886" w:rsidP="00483886" w:rsidRDefault="00483886" w14:paraId="58834F9F" w14:textId="77777777">
      <w:bookmarkStart w:name="OLE_LINK9" w:id="11"/>
    </w:p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962"/>
        <w:gridCol w:w="5494"/>
      </w:tblGrid>
      <w:tr w:rsidR="00483886" w:rsidTr="00B07652" w14:paraId="6976E3E8" w14:textId="77777777">
        <w:tc>
          <w:tcPr>
            <w:tcW w:w="4962" w:type="dxa"/>
          </w:tcPr>
          <w:p w:rsidR="00483886" w:rsidP="00483886" w:rsidRDefault="00483886" w14:paraId="7BB7317F" w14:textId="77777777">
            <w:pPr>
              <w:pStyle w:val="Titre4"/>
            </w:pPr>
            <w:r>
              <w:t>Phase 1 (IKE)</w:t>
            </w:r>
          </w:p>
          <w:tbl>
            <w:tblPr>
              <w:tblStyle w:val="Tableausimple3"/>
              <w:tblW w:w="0" w:type="auto"/>
              <w:tblLook w:val="04A0" w:firstRow="1" w:lastRow="0" w:firstColumn="1" w:lastColumn="0" w:noHBand="0" w:noVBand="1"/>
            </w:tblPr>
            <w:tblGrid>
              <w:gridCol w:w="2163"/>
              <w:gridCol w:w="2552"/>
            </w:tblGrid>
            <w:tr w:rsidR="000F1AC7" w:rsidTr="000A7BCE" w14:paraId="24B7AEE5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4715" w:type="dxa"/>
                  <w:gridSpan w:val="2"/>
                </w:tcPr>
                <w:p w:rsidR="000F1AC7" w:rsidP="00483886" w:rsidRDefault="00E1620F" w14:paraId="6E21E0BD" w14:textId="5667FF52">
                  <w:r>
                    <w:t>IKE Endpoint configuration</w:t>
                  </w:r>
                </w:p>
              </w:tc>
            </w:tr>
            <w:tr w:rsidR="00483886" w:rsidTr="000A7BCE" w14:paraId="1C25783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</w:tcPr>
                <w:p w:rsidR="00483886" w:rsidP="00483886" w:rsidRDefault="00483886" w14:paraId="0D50BAF3" w14:textId="77777777">
                  <w:r>
                    <w:t>Key Exchange</w:t>
                  </w:r>
                </w:p>
              </w:tc>
              <w:tc>
                <w:tcPr>
                  <w:tcW w:w="2552" w:type="dxa"/>
                </w:tcPr>
                <w:p w:rsidR="00483886" w:rsidP="00483886" w:rsidRDefault="00483886" w14:paraId="6D20BDFD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IKEv2</w:t>
                  </w:r>
                </w:p>
              </w:tc>
            </w:tr>
            <w:tr w:rsidR="00483886" w:rsidTr="000A7BCE" w14:paraId="3ABA4A60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</w:tcPr>
                <w:p w:rsidR="00483886" w:rsidP="00483886" w:rsidRDefault="00E105E0" w14:paraId="64819FA2" w14:textId="38E1B0DB">
                  <w:r>
                    <w:t>Internet Proto.</w:t>
                  </w:r>
                </w:p>
              </w:tc>
              <w:tc>
                <w:tcPr>
                  <w:tcW w:w="2552" w:type="dxa"/>
                </w:tcPr>
                <w:p w:rsidR="00483886" w:rsidP="00483886" w:rsidRDefault="00E105E0" w14:paraId="5BD5F8E5" w14:textId="3D8FBD92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IPv4</w:t>
                  </w:r>
                </w:p>
              </w:tc>
            </w:tr>
            <w:tr w:rsidR="00483886" w:rsidTr="000A7BCE" w14:paraId="62FD7EA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</w:tcPr>
                <w:p w:rsidR="00483886" w:rsidP="00483886" w:rsidRDefault="00E105E0" w14:paraId="17C40EE8" w14:textId="3B8D7AFA">
                  <w:r>
                    <w:t>Interface</w:t>
                  </w:r>
                </w:p>
              </w:tc>
              <w:tc>
                <w:tcPr>
                  <w:tcW w:w="2552" w:type="dxa"/>
                </w:tcPr>
                <w:p w:rsidR="00483886" w:rsidP="00483886" w:rsidRDefault="00255156" w14:paraId="577C9F70" w14:textId="27DE241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WAN</w:t>
                  </w:r>
                </w:p>
              </w:tc>
            </w:tr>
            <w:tr w:rsidR="00483886" w:rsidTr="000A7BCE" w14:paraId="0F93A32B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</w:tcPr>
                <w:p w:rsidR="00483886" w:rsidP="00483886" w:rsidRDefault="000A7BCE" w14:paraId="31EFB264" w14:textId="7DCC05A6">
                  <w:r>
                    <w:t>Remote Gateway</w:t>
                  </w:r>
                </w:p>
              </w:tc>
              <w:tc>
                <w:tcPr>
                  <w:tcW w:w="2552" w:type="dxa"/>
                </w:tcPr>
                <w:p w:rsidR="00483886" w:rsidP="00483886" w:rsidRDefault="0070496F" w14:paraId="539B803E" w14:textId="7EEE560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&lt;WAN </w:t>
                  </w:r>
                  <w:proofErr w:type="spellStart"/>
                  <w:r>
                    <w:t>Address</w:t>
                  </w:r>
                  <w:proofErr w:type="spellEnd"/>
                  <w:r w:rsidR="000D7062">
                    <w:t xml:space="preserve"> cible</w:t>
                  </w:r>
                  <w:r>
                    <w:t>&gt;</w:t>
                  </w:r>
                </w:p>
              </w:tc>
            </w:tr>
            <w:tr w:rsidR="00483886" w:rsidTr="00B94FF0" w14:paraId="1C5A162D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  <w:tcBorders>
                    <w:bottom w:val="single" w:color="auto" w:sz="4" w:space="0"/>
                  </w:tcBorders>
                </w:tcPr>
                <w:p w:rsidR="00483886" w:rsidP="00483886" w:rsidRDefault="00483886" w14:paraId="2DE75787" w14:textId="77777777">
                  <w:r>
                    <w:t>DH Group</w:t>
                  </w:r>
                </w:p>
              </w:tc>
              <w:tc>
                <w:tcPr>
                  <w:tcW w:w="2552" w:type="dxa"/>
                  <w:tcBorders>
                    <w:bottom w:val="single" w:color="auto" w:sz="4" w:space="0"/>
                  </w:tcBorders>
                </w:tcPr>
                <w:p w:rsidR="00483886" w:rsidP="00483886" w:rsidRDefault="00483886" w14:paraId="1F15A4A5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14 (2048 bits)</w:t>
                  </w:r>
                </w:p>
              </w:tc>
            </w:tr>
            <w:tr w:rsidR="004F57A0" w:rsidTr="00B94FF0" w14:paraId="469179A9" w14:textId="77777777">
              <w:trPr>
                <w:trHeight w:val="44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15" w:type="dxa"/>
                  <w:gridSpan w:val="2"/>
                  <w:tcBorders>
                    <w:top w:val="single" w:color="auto" w:sz="4" w:space="0"/>
                    <w:bottom w:val="single" w:color="auto" w:sz="4" w:space="0"/>
                    <w:right w:val="none" w:color="auto" w:sz="0" w:space="0"/>
                  </w:tcBorders>
                  <w:vAlign w:val="bottom"/>
                </w:tcPr>
                <w:p w:rsidR="004F57A0" w:rsidP="000F1AC7" w:rsidRDefault="00F40FD7" w14:paraId="05FC994B" w14:textId="0495E34C">
                  <w:pPr>
                    <w:jc w:val="left"/>
                  </w:pPr>
                  <w:r w:rsidRPr="00F40FD7">
                    <w:t>(Authentication)</w:t>
                  </w:r>
                </w:p>
              </w:tc>
            </w:tr>
            <w:tr w:rsidR="00E9086D" w:rsidTr="00B94FF0" w14:paraId="64B68956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  <w:tcBorders>
                    <w:top w:val="single" w:color="auto" w:sz="4" w:space="0"/>
                  </w:tcBorders>
                </w:tcPr>
                <w:p w:rsidRPr="000E1B3A" w:rsidR="00E9086D" w:rsidP="00E9086D" w:rsidRDefault="00E9086D" w14:paraId="37F9EF92" w14:textId="0C92F157">
                  <w:r w:rsidRPr="000E1B3A">
                    <w:rPr>
                      <w:rStyle w:val="element-required"/>
                    </w:rPr>
                    <w:t>Auth</w:t>
                  </w:r>
                  <w:r w:rsidRPr="000E1B3A" w:rsidR="000E1B3A">
                    <w:rPr>
                      <w:rStyle w:val="element-required"/>
                    </w:rPr>
                    <w:t>.</w:t>
                  </w:r>
                  <w:r w:rsidRPr="000E1B3A">
                    <w:rPr>
                      <w:rStyle w:val="element-required"/>
                    </w:rPr>
                    <w:t xml:space="preserve"> Method</w:t>
                  </w:r>
                  <w:r w:rsidRPr="000E1B3A">
                    <w:t xml:space="preserve"> </w:t>
                  </w:r>
                </w:p>
              </w:tc>
              <w:tc>
                <w:tcPr>
                  <w:tcW w:w="2552" w:type="dxa"/>
                  <w:tcBorders>
                    <w:top w:val="single" w:color="auto" w:sz="4" w:space="0"/>
                  </w:tcBorders>
                </w:tcPr>
                <w:p w:rsidR="00E9086D" w:rsidP="00E9086D" w:rsidRDefault="000E1B3A" w14:paraId="0A687754" w14:textId="5D5C3CE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proofErr w:type="spellStart"/>
                  <w:r>
                    <w:t>Mutual</w:t>
                  </w:r>
                  <w:proofErr w:type="spellEnd"/>
                  <w:r>
                    <w:t xml:space="preserve"> PSK</w:t>
                  </w:r>
                </w:p>
              </w:tc>
            </w:tr>
            <w:tr w:rsidR="00E9086D" w:rsidTr="000A7BCE" w14:paraId="1444EDC3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</w:tcPr>
                <w:p w:rsidRPr="000E1B3A" w:rsidR="00E9086D" w:rsidP="00E9086D" w:rsidRDefault="00E9086D" w14:paraId="36368414" w14:textId="611CC925">
                  <w:r w:rsidRPr="000E1B3A">
                    <w:rPr>
                      <w:rStyle w:val="element-required"/>
                    </w:rPr>
                    <w:t>My identifier</w:t>
                  </w:r>
                </w:p>
              </w:tc>
              <w:tc>
                <w:tcPr>
                  <w:tcW w:w="2552" w:type="dxa"/>
                </w:tcPr>
                <w:p w:rsidR="00E9086D" w:rsidP="00E9086D" w:rsidRDefault="009C021A" w14:paraId="6475BF9E" w14:textId="4AB24A3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proofErr w:type="spellStart"/>
                  <w:r>
                    <w:t>My</w:t>
                  </w:r>
                  <w:proofErr w:type="spellEnd"/>
                  <w:r>
                    <w:t xml:space="preserve"> IP </w:t>
                  </w:r>
                  <w:proofErr w:type="spellStart"/>
                  <w:r>
                    <w:t>address</w:t>
                  </w:r>
                  <w:proofErr w:type="spellEnd"/>
                </w:p>
              </w:tc>
            </w:tr>
            <w:tr w:rsidR="00E9086D" w:rsidTr="000A7BCE" w14:paraId="3A69E415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</w:tcPr>
                <w:p w:rsidRPr="000E1B3A" w:rsidR="00E9086D" w:rsidP="00E9086D" w:rsidRDefault="00E9086D" w14:paraId="19CF3053" w14:textId="213F78E8">
                  <w:r w:rsidRPr="000E1B3A">
                    <w:rPr>
                      <w:rStyle w:val="element-required"/>
                    </w:rPr>
                    <w:t>Peer identifier</w:t>
                  </w:r>
                </w:p>
              </w:tc>
              <w:tc>
                <w:tcPr>
                  <w:tcW w:w="2552" w:type="dxa"/>
                </w:tcPr>
                <w:p w:rsidR="00E9086D" w:rsidP="00E9086D" w:rsidRDefault="009C021A" w14:paraId="3C7D9FD8" w14:textId="309C82A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Peer IP </w:t>
                  </w:r>
                  <w:proofErr w:type="spellStart"/>
                  <w:r>
                    <w:t>address</w:t>
                  </w:r>
                  <w:proofErr w:type="spellEnd"/>
                </w:p>
              </w:tc>
            </w:tr>
            <w:tr w:rsidR="00E9086D" w:rsidTr="00B94FF0" w14:paraId="7765DAF3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  <w:tcBorders>
                    <w:bottom w:val="single" w:color="auto" w:sz="4" w:space="0"/>
                  </w:tcBorders>
                </w:tcPr>
                <w:p w:rsidRPr="000E1B3A" w:rsidR="00E9086D" w:rsidP="00E9086D" w:rsidRDefault="000E1B3A" w14:paraId="533C01E9" w14:textId="42C86145">
                  <w:r w:rsidRPr="000E1B3A">
                    <w:t>Pre-Shared Key</w:t>
                  </w:r>
                </w:p>
              </w:tc>
              <w:tc>
                <w:tcPr>
                  <w:tcW w:w="2552" w:type="dxa"/>
                  <w:tcBorders>
                    <w:bottom w:val="single" w:color="auto" w:sz="4" w:space="0"/>
                  </w:tcBorders>
                </w:tcPr>
                <w:p w:rsidR="00E9086D" w:rsidP="00E9086D" w:rsidRDefault="009C021A" w14:paraId="40221AAB" w14:textId="6047C1D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&lt;</w:t>
                  </w:r>
                  <w:r w:rsidR="00752975">
                    <w:t>Voir</w:t>
                  </w:r>
                  <w:r>
                    <w:t xml:space="preserve"> tableau ci-dessus&gt;</w:t>
                  </w:r>
                </w:p>
              </w:tc>
            </w:tr>
            <w:tr w:rsidR="00F60C8F" w:rsidTr="00B94FF0" w14:paraId="2F9C89E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51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4715" w:type="dxa"/>
                  <w:gridSpan w:val="2"/>
                  <w:tcBorders>
                    <w:top w:val="single" w:color="auto" w:sz="4" w:space="0"/>
                    <w:bottom w:val="single" w:color="auto" w:sz="4" w:space="0"/>
                    <w:right w:val="none" w:color="auto" w:sz="0" w:space="0"/>
                  </w:tcBorders>
                  <w:vAlign w:val="bottom"/>
                </w:tcPr>
                <w:p w:rsidR="00F60C8F" w:rsidP="00752975" w:rsidRDefault="00752975" w14:paraId="18E1F5B9" w14:textId="1CA50CFC">
                  <w:pPr>
                    <w:jc w:val="left"/>
                  </w:pPr>
                  <w:r w:rsidRPr="00752975">
                    <w:t>(Encryption Algorithm)</w:t>
                  </w:r>
                </w:p>
              </w:tc>
            </w:tr>
            <w:tr w:rsidR="00F60C8F" w:rsidTr="00B94FF0" w14:paraId="6C448BBE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  <w:tcBorders>
                    <w:top w:val="single" w:color="auto" w:sz="4" w:space="0"/>
                  </w:tcBorders>
                </w:tcPr>
                <w:p w:rsidRPr="000E1B3A" w:rsidR="00F60C8F" w:rsidP="00E9086D" w:rsidRDefault="00C438BB" w14:paraId="708B3475" w14:textId="2F46AC95">
                  <w:r>
                    <w:t>Algorithm</w:t>
                  </w:r>
                </w:p>
              </w:tc>
              <w:tc>
                <w:tcPr>
                  <w:tcW w:w="2552" w:type="dxa"/>
                  <w:tcBorders>
                    <w:top w:val="single" w:color="auto" w:sz="4" w:space="0"/>
                  </w:tcBorders>
                </w:tcPr>
                <w:p w:rsidR="00F60C8F" w:rsidP="00E9086D" w:rsidRDefault="00C438BB" w14:paraId="27686DAF" w14:textId="3083577E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AES</w:t>
                  </w:r>
                </w:p>
              </w:tc>
            </w:tr>
            <w:tr w:rsidR="00F60C8F" w:rsidTr="000A7BCE" w14:paraId="5A0DD8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</w:tcPr>
                <w:p w:rsidRPr="000E1B3A" w:rsidR="00F60C8F" w:rsidP="00E9086D" w:rsidRDefault="009B05D6" w14:paraId="0FA29102" w14:textId="7552D5CB">
                  <w:r>
                    <w:t>Key length</w:t>
                  </w:r>
                </w:p>
              </w:tc>
              <w:tc>
                <w:tcPr>
                  <w:tcW w:w="2552" w:type="dxa"/>
                </w:tcPr>
                <w:p w:rsidR="00F60C8F" w:rsidP="00E9086D" w:rsidRDefault="009B05D6" w14:paraId="6AA1BE49" w14:textId="453BA119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256 bits</w:t>
                  </w:r>
                </w:p>
              </w:tc>
            </w:tr>
            <w:tr w:rsidR="00F60C8F" w:rsidTr="00B94FF0" w14:paraId="7CD65589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</w:tcPr>
                <w:p w:rsidRPr="000E1B3A" w:rsidR="00F60C8F" w:rsidP="00E9086D" w:rsidRDefault="009B05D6" w14:paraId="42C27248" w14:textId="3E471B17">
                  <w:r>
                    <w:t>Hash</w:t>
                  </w:r>
                </w:p>
              </w:tc>
              <w:tc>
                <w:tcPr>
                  <w:tcW w:w="2552" w:type="dxa"/>
                </w:tcPr>
                <w:p w:rsidR="00F60C8F" w:rsidP="00E9086D" w:rsidRDefault="009B05D6" w14:paraId="38A714D1" w14:textId="1BA7A5DD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SAH256</w:t>
                  </w:r>
                </w:p>
              </w:tc>
            </w:tr>
            <w:tr w:rsidR="009B05D6" w:rsidTr="00B94FF0" w14:paraId="0124F282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3" w:type="dxa"/>
                  <w:tcBorders>
                    <w:bottom w:val="single" w:color="auto" w:sz="4" w:space="0"/>
                  </w:tcBorders>
                </w:tcPr>
                <w:p w:rsidR="009B05D6" w:rsidP="00E9086D" w:rsidRDefault="009B05D6" w14:paraId="4226659D" w14:textId="1CB7DCCD">
                  <w:r>
                    <w:t>DH Group</w:t>
                  </w:r>
                </w:p>
              </w:tc>
              <w:tc>
                <w:tcPr>
                  <w:tcW w:w="2552" w:type="dxa"/>
                  <w:tcBorders>
                    <w:bottom w:val="single" w:color="auto" w:sz="4" w:space="0"/>
                  </w:tcBorders>
                </w:tcPr>
                <w:p w:rsidR="009B05D6" w:rsidP="00E9086D" w:rsidRDefault="009B05D6" w14:paraId="56151073" w14:textId="389C576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 xml:space="preserve">14 (2048 </w:t>
                  </w:r>
                  <w:proofErr w:type="gramStart"/>
                  <w:r>
                    <w:t>bit</w:t>
                  </w:r>
                  <w:proofErr w:type="gramEnd"/>
                  <w:r>
                    <w:t>)</w:t>
                  </w:r>
                </w:p>
              </w:tc>
            </w:tr>
          </w:tbl>
          <w:p w:rsidR="00483886" w:rsidP="00483886" w:rsidRDefault="00483886" w14:paraId="394525C6" w14:textId="77777777"/>
        </w:tc>
        <w:tc>
          <w:tcPr>
            <w:tcW w:w="5494" w:type="dxa"/>
          </w:tcPr>
          <w:p w:rsidR="00483886" w:rsidP="00483886" w:rsidRDefault="00483886" w14:paraId="5AA83218" w14:textId="77777777">
            <w:pPr>
              <w:pStyle w:val="Titre4"/>
            </w:pPr>
            <w:r>
              <w:t>Phase 2 (ESP)</w:t>
            </w:r>
          </w:p>
          <w:tbl>
            <w:tblPr>
              <w:tblStyle w:val="Tableausimple3"/>
              <w:tblW w:w="0" w:type="auto"/>
              <w:tblLook w:val="04A0" w:firstRow="1" w:lastRow="0" w:firstColumn="1" w:lastColumn="0" w:noHBand="0" w:noVBand="1"/>
            </w:tblPr>
            <w:tblGrid>
              <w:gridCol w:w="2160"/>
              <w:gridCol w:w="2852"/>
            </w:tblGrid>
            <w:tr w:rsidR="00EF09E7" w:rsidTr="00B07652" w14:paraId="79D04F9F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5012" w:type="dxa"/>
                  <w:gridSpan w:val="2"/>
                </w:tcPr>
                <w:p w:rsidR="00EF09E7" w:rsidP="00483886" w:rsidRDefault="00EF09E7" w14:paraId="0AE1218A" w14:textId="72222F1E">
                  <w:r>
                    <w:t>Network</w:t>
                  </w:r>
                </w:p>
              </w:tc>
            </w:tr>
            <w:tr w:rsidR="000E4F55" w:rsidTr="000E4F55" w14:paraId="57583A3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0" w:type="dxa"/>
                  <w:vMerge w:val="restart"/>
                </w:tcPr>
                <w:p w:rsidRPr="00793E37" w:rsidR="000E4F55" w:rsidP="00483886" w:rsidRDefault="000E4F55" w14:paraId="478B7DB6" w14:textId="75559AAE">
                  <w:pPr>
                    <w:rPr>
                      <w:caps w:val="0"/>
                    </w:rPr>
                  </w:pPr>
                  <w:r w:rsidRPr="00793E37">
                    <w:rPr>
                      <w:caps w:val="0"/>
                    </w:rPr>
                    <w:t>LOCAL NETWORK</w:t>
                  </w:r>
                </w:p>
              </w:tc>
              <w:tc>
                <w:tcPr>
                  <w:tcW w:w="2852" w:type="dxa"/>
                </w:tcPr>
                <w:p w:rsidR="000E4F55" w:rsidP="00483886" w:rsidRDefault="000E4F55" w14:paraId="4D628369" w14:textId="514840D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bookmarkStart w:name="OLE_LINK10" w:id="12"/>
                  <w:r>
                    <w:t>Network </w:t>
                  </w:r>
                  <w:bookmarkEnd w:id="12"/>
                </w:p>
              </w:tc>
            </w:tr>
            <w:tr w:rsidR="000E4F55" w:rsidTr="000E4F55" w14:paraId="6F8B597E" w14:textId="77777777">
              <w:trPr>
                <w:trHeight w:val="1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0" w:type="dxa"/>
                  <w:vMerge/>
                </w:tcPr>
                <w:p w:rsidRPr="00793E37" w:rsidR="000E4F55" w:rsidP="00483886" w:rsidRDefault="000E4F55" w14:paraId="19CB94A2" w14:textId="77777777">
                  <w:pPr>
                    <w:rPr>
                      <w:caps w:val="0"/>
                    </w:rPr>
                  </w:pPr>
                </w:p>
              </w:tc>
              <w:tc>
                <w:tcPr>
                  <w:tcW w:w="2852" w:type="dxa"/>
                </w:tcPr>
                <w:p w:rsidR="000E4F55" w:rsidP="00483886" w:rsidRDefault="00AA1836" w14:paraId="3211CA51" w14:textId="0388F1C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&lt;IP </w:t>
                  </w:r>
                  <w:r w:rsidR="00040609">
                    <w:t>Proxmox vlan 99&gt;</w:t>
                  </w:r>
                </w:p>
              </w:tc>
            </w:tr>
            <w:tr w:rsidR="000E4F55" w:rsidTr="00252EEA" w14:paraId="1982709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1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0" w:type="dxa"/>
                  <w:vMerge w:val="restart"/>
                </w:tcPr>
                <w:p w:rsidRPr="00793E37" w:rsidR="000E4F55" w:rsidP="00483886" w:rsidRDefault="000E4F55" w14:paraId="6EBF5A53" w14:textId="554741B9">
                  <w:r>
                    <w:t>Remote network</w:t>
                  </w:r>
                </w:p>
              </w:tc>
              <w:tc>
                <w:tcPr>
                  <w:tcW w:w="2852" w:type="dxa"/>
                  <w:tcBorders>
                    <w:bottom w:val="single" w:color="auto" w:sz="4" w:space="0"/>
                  </w:tcBorders>
                </w:tcPr>
                <w:p w:rsidR="000E4F55" w:rsidP="00483886" w:rsidRDefault="000E4F55" w14:paraId="3DF92162" w14:textId="105B2F1E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Network</w:t>
                  </w:r>
                </w:p>
              </w:tc>
            </w:tr>
            <w:tr w:rsidR="000E4F55" w:rsidTr="000E4F55" w14:paraId="4BD2CC17" w14:textId="77777777">
              <w:trPr>
                <w:trHeight w:val="15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0" w:type="dxa"/>
                  <w:vMerge/>
                  <w:tcBorders>
                    <w:bottom w:val="single" w:color="auto" w:sz="4" w:space="0"/>
                  </w:tcBorders>
                </w:tcPr>
                <w:p w:rsidR="000E4F55" w:rsidP="00483886" w:rsidRDefault="000E4F55" w14:paraId="084E609A" w14:textId="77777777"/>
              </w:tc>
              <w:tc>
                <w:tcPr>
                  <w:tcW w:w="2852" w:type="dxa"/>
                  <w:tcBorders>
                    <w:bottom w:val="single" w:color="auto" w:sz="4" w:space="0"/>
                  </w:tcBorders>
                </w:tcPr>
                <w:p w:rsidR="000E4F55" w:rsidP="00483886" w:rsidRDefault="000E4F55" w14:paraId="41DCB9DB" w14:textId="505B13B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192.168.99.0/24</w:t>
                  </w:r>
                </w:p>
              </w:tc>
            </w:tr>
            <w:tr w:rsidR="00FE5154" w:rsidTr="00FE5154" w14:paraId="26D9A89A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82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012" w:type="dxa"/>
                  <w:gridSpan w:val="2"/>
                  <w:tcBorders>
                    <w:top w:val="single" w:color="auto" w:sz="4" w:space="0"/>
                    <w:bottom w:val="single" w:color="auto" w:sz="4" w:space="0"/>
                    <w:right w:val="none" w:color="auto" w:sz="0" w:space="0"/>
                  </w:tcBorders>
                  <w:vAlign w:val="bottom"/>
                </w:tcPr>
                <w:p w:rsidR="00FE5154" w:rsidP="00FE5154" w:rsidRDefault="00FE5154" w14:paraId="758FC085" w14:textId="71D6D983">
                  <w:pPr>
                    <w:jc w:val="left"/>
                  </w:pPr>
                  <w:r w:rsidRPr="00FE5154">
                    <w:t>(SA/Key Exchange)</w:t>
                  </w:r>
                </w:p>
              </w:tc>
            </w:tr>
            <w:tr w:rsidR="00483886" w:rsidTr="00FE5154" w14:paraId="37D7CC2E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0" w:type="dxa"/>
                  <w:tcBorders>
                    <w:top w:val="single" w:color="auto" w:sz="4" w:space="0"/>
                  </w:tcBorders>
                </w:tcPr>
                <w:p w:rsidRPr="00793E37" w:rsidR="00483886" w:rsidP="00483886" w:rsidRDefault="00933AAE" w14:paraId="0725E035" w14:textId="2EB5D526">
                  <w:r>
                    <w:t>Encryption algo</w:t>
                  </w:r>
                </w:p>
              </w:tc>
              <w:tc>
                <w:tcPr>
                  <w:tcW w:w="2852" w:type="dxa"/>
                  <w:tcBorders>
                    <w:top w:val="single" w:color="auto" w:sz="4" w:space="0"/>
                  </w:tcBorders>
                </w:tcPr>
                <w:p w:rsidR="00483886" w:rsidP="00483886" w:rsidRDefault="00933AAE" w14:paraId="531716F0" w14:textId="01DCCF5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AES</w:t>
                  </w:r>
                  <w:r w:rsidR="0010683B">
                    <w:t xml:space="preserve"> 256bits</w:t>
                  </w:r>
                </w:p>
              </w:tc>
            </w:tr>
            <w:tr w:rsidR="00483886" w:rsidTr="00D2199B" w14:paraId="0092D71C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0" w:type="dxa"/>
                </w:tcPr>
                <w:p w:rsidRPr="00793E37" w:rsidR="00483886" w:rsidP="00483886" w:rsidRDefault="0010683B" w14:paraId="6CC0D620" w14:textId="168C61B7">
                  <w:r>
                    <w:t>hask algo</w:t>
                  </w:r>
                </w:p>
              </w:tc>
              <w:tc>
                <w:tcPr>
                  <w:tcW w:w="2852" w:type="dxa"/>
                </w:tcPr>
                <w:p w:rsidR="00483886" w:rsidP="00483886" w:rsidRDefault="0010683B" w14:paraId="3CE38C86" w14:textId="0CA88F0A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SHA256</w:t>
                  </w:r>
                </w:p>
              </w:tc>
            </w:tr>
            <w:tr w:rsidR="00483886" w:rsidTr="00D2199B" w14:paraId="58F6C5C3" w14:textId="77777777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160" w:type="dxa"/>
                </w:tcPr>
                <w:p w:rsidRPr="00793E37" w:rsidR="00483886" w:rsidP="00483886" w:rsidRDefault="007C3572" w14:paraId="1C530C44" w14:textId="3CD92EC2">
                  <w:r>
                    <w:t>PFS key group</w:t>
                  </w:r>
                </w:p>
              </w:tc>
              <w:tc>
                <w:tcPr>
                  <w:tcW w:w="2852" w:type="dxa"/>
                </w:tcPr>
                <w:p w:rsidR="00483886" w:rsidP="00483886" w:rsidRDefault="007C3572" w14:paraId="390A3DEF" w14:textId="3B08CED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 xml:space="preserve">14 (2048 </w:t>
                  </w:r>
                  <w:proofErr w:type="gramStart"/>
                  <w:r>
                    <w:t>bit</w:t>
                  </w:r>
                  <w:proofErr w:type="gramEnd"/>
                  <w:r>
                    <w:t>)</w:t>
                  </w:r>
                </w:p>
              </w:tc>
            </w:tr>
          </w:tbl>
          <w:p w:rsidR="00483886" w:rsidP="00483886" w:rsidRDefault="00483886" w14:paraId="2CC700D0" w14:textId="77777777"/>
        </w:tc>
      </w:tr>
    </w:tbl>
    <w:p w:rsidR="00483886" w:rsidP="00483886" w:rsidRDefault="00483886" w14:paraId="4F79E668" w14:textId="77777777"/>
    <w:p w:rsidRPr="00E15FDE" w:rsidR="006347D5" w:rsidP="006347D5" w:rsidRDefault="006347D5" w14:paraId="1604B3B8" w14:textId="77777777"/>
    <w:p w:rsidRPr="00E15FDE" w:rsidR="00E15FDE" w:rsidP="00E15FDE" w:rsidRDefault="00E15FDE" w14:paraId="17902AD8" w14:textId="77777777"/>
    <w:bookmarkEnd w:id="11"/>
    <w:p w:rsidR="00A120F8" w:rsidRDefault="00A120F8" w14:paraId="05F7FEE8" w14:textId="377D5B47">
      <w:r>
        <w:br w:type="page"/>
      </w:r>
    </w:p>
    <w:p w:rsidR="003C6BC2" w:rsidP="000B19F5" w:rsidRDefault="005159D1" w14:paraId="69297730" w14:textId="5AE0898B">
      <w:pPr>
        <w:pStyle w:val="Titre1"/>
      </w:pPr>
      <w:bookmarkStart w:name="_Toc760556230" w:id="1425315981"/>
      <w:r w:rsidR="005159D1">
        <w:rPr/>
        <w:t>Installation de Proxmox</w:t>
      </w:r>
      <w:bookmarkEnd w:id="1425315981"/>
    </w:p>
    <w:p w:rsidR="00072121" w:rsidP="0014399C" w:rsidRDefault="0014399C" w14:paraId="686935CA" w14:textId="7C2ED0E7">
      <w:r>
        <w:t>Installation de Proxmox à partir de VMware Workstation Windows 10</w:t>
      </w:r>
      <w:r w:rsidR="00B61B19">
        <w:t>.</w:t>
      </w:r>
      <w:r>
        <w:t xml:space="preserve"> </w:t>
      </w:r>
    </w:p>
    <w:p w:rsidR="009611AF" w:rsidP="0014399C" w:rsidRDefault="009611AF" w14:paraId="7720DCF5" w14:textId="453AD5C7">
      <w:r>
        <w:t>Créer une VM et sélectionner l’iso</w:t>
      </w:r>
      <w:r w:rsidR="00ED480E">
        <w:t xml:space="preserve"> de Proxmox 7.4.</w:t>
      </w:r>
    </w:p>
    <w:p w:rsidR="00ED480E" w:rsidP="0014399C" w:rsidRDefault="00ED480E" w14:paraId="06446F3E" w14:textId="61020F84">
      <w:r w:rsidRPr="00E66FE4"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  <w:highlight w:val="red"/>
        </w:rPr>
        <mc:AlternateContent>
          <mc:Choice Requires="w16se">
            <w16se:symEx w16se:font="Segoe UI Emoji" w16se:char="26A0"/>
          </mc:Choice>
          <mc:Fallback>
            <w:t>⚠</w:t>
          </mc:Fallback>
        </mc:AlternateContent>
      </w:r>
      <w:r w:rsidRPr="00E66FE4">
        <w:rPr>
          <w:highlight w:val="red"/>
        </w:rPr>
        <w:t xml:space="preserve">Dans les paramètres de la VM </w:t>
      </w:r>
      <w:r w:rsidRPr="00E66FE4" w:rsidR="008A2CDC">
        <w:rPr>
          <w:highlight w:val="red"/>
        </w:rPr>
        <w:t>activer l’option « </w:t>
      </w:r>
      <w:proofErr w:type="spellStart"/>
      <w:r w:rsidRPr="00E66FE4" w:rsidR="008A2CDC">
        <w:rPr>
          <w:b/>
          <w:bCs/>
          <w:highlight w:val="red"/>
        </w:rPr>
        <w:t>Virtualize</w:t>
      </w:r>
      <w:proofErr w:type="spellEnd"/>
      <w:r w:rsidRPr="00E66FE4" w:rsidR="008A2CDC">
        <w:rPr>
          <w:b/>
          <w:bCs/>
          <w:highlight w:val="red"/>
        </w:rPr>
        <w:t xml:space="preserve"> Intel VT-x/EPT or AMD-V/RVI</w:t>
      </w:r>
      <w:r w:rsidRPr="00E66FE4" w:rsidR="008A2CDC">
        <w:rPr>
          <w:highlight w:val="red"/>
        </w:rPr>
        <w:t> »</w:t>
      </w:r>
    </w:p>
    <w:p w:rsidR="00235D1D" w:rsidP="0014399C" w:rsidRDefault="00235D1D" w14:paraId="4B0C8510" w14:textId="096BC3E3">
      <w:r>
        <w:rPr>
          <w:noProof/>
        </w:rPr>
        <w:drawing>
          <wp:inline distT="0" distB="0" distL="0" distR="0" wp14:anchorId="06469ED4" wp14:editId="46CA4527">
            <wp:extent cx="5555615" cy="1817649"/>
            <wp:effectExtent l="0" t="0" r="6985" b="0"/>
            <wp:docPr id="5317379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37955" name=""/>
                    <pic:cNvPicPr/>
                  </pic:nvPicPr>
                  <pic:blipFill rotWithShape="1">
                    <a:blip r:embed="rId14"/>
                    <a:srcRect b="63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715" cy="1822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0F8" w:rsidP="0014399C" w:rsidRDefault="001F6124" w14:paraId="14FC6A6B" w14:textId="0CEB6C93">
      <w:r>
        <w:t>Une fois la VM Proxmox démarré, sélectionner « Install Proxmox VE »</w:t>
      </w:r>
      <w:r w:rsidR="00A120F8">
        <w:t xml:space="preserve">, puis patienter </w:t>
      </w:r>
      <w:r w:rsidR="00CE6B6E">
        <w:t>pendant la configuration de base jusqu’à la prochaine étape.</w:t>
      </w:r>
    </w:p>
    <w:p w:rsidR="0014399C" w:rsidP="0014399C" w:rsidRDefault="001F6124" w14:paraId="2D6CC1FF" w14:textId="7E9D147D">
      <w:r>
        <w:rPr>
          <w:noProof/>
        </w:rPr>
        <w:drawing>
          <wp:inline distT="0" distB="0" distL="0" distR="0" wp14:anchorId="6B2803A8" wp14:editId="6FB7E6E9">
            <wp:extent cx="4063571" cy="1572322"/>
            <wp:effectExtent l="0" t="0" r="0" b="8890"/>
            <wp:docPr id="8306440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44023" name=""/>
                    <pic:cNvPicPr/>
                  </pic:nvPicPr>
                  <pic:blipFill rotWithShape="1">
                    <a:blip r:embed="rId15"/>
                    <a:srcRect t="13495" b="3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7043" cy="1581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399C">
        <w:t xml:space="preserve"> </w:t>
      </w:r>
    </w:p>
    <w:p w:rsidR="00F459E5" w:rsidP="0014399C" w:rsidRDefault="00F459E5" w14:paraId="523EC2B1" w14:textId="5D2F39C0">
      <w:r>
        <w:t xml:space="preserve">Lire les EULA, puis cliquer sur </w:t>
      </w:r>
      <w:r w:rsidR="00F957EB">
        <w:t xml:space="preserve">« I </w:t>
      </w:r>
      <w:proofErr w:type="spellStart"/>
      <w:r w:rsidR="00F957EB">
        <w:t>agree</w:t>
      </w:r>
      <w:proofErr w:type="spellEnd"/>
      <w:r w:rsidR="00F957EB">
        <w:t> »</w:t>
      </w:r>
    </w:p>
    <w:p w:rsidR="00E66FE4" w:rsidP="0014399C" w:rsidRDefault="003F6F58" w14:paraId="42333772" w14:textId="535EAD8D">
      <w:r>
        <w:rPr>
          <w:noProof/>
        </w:rPr>
        <w:drawing>
          <wp:inline distT="0" distB="0" distL="0" distR="0" wp14:anchorId="7B909963" wp14:editId="381EA8DD">
            <wp:extent cx="4382429" cy="3286611"/>
            <wp:effectExtent l="0" t="0" r="0" b="9525"/>
            <wp:docPr id="20891265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26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5503" cy="330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7EB" w:rsidP="0014399C" w:rsidRDefault="00F957EB" w14:paraId="1B6DCF2B" w14:textId="0B410ACE">
      <w:r>
        <w:t>Sélectionner le disque où sera installé Proxmox, puis cliquer sur « </w:t>
      </w:r>
      <w:r w:rsidRPr="00F957EB">
        <w:rPr>
          <w:b/>
          <w:bCs/>
        </w:rPr>
        <w:t>Next</w:t>
      </w:r>
      <w:r>
        <w:t> »</w:t>
      </w:r>
      <w:r w:rsidR="00120239">
        <w:t>.</w:t>
      </w:r>
    </w:p>
    <w:p w:rsidR="00F459E5" w:rsidP="0014399C" w:rsidRDefault="00F459E5" w14:paraId="383EDFB8" w14:textId="0A2EA59E">
      <w:r>
        <w:rPr>
          <w:noProof/>
        </w:rPr>
        <w:drawing>
          <wp:inline distT="0" distB="0" distL="0" distR="0" wp14:anchorId="3A945FD0" wp14:editId="4615F4D7">
            <wp:extent cx="5054902" cy="3790935"/>
            <wp:effectExtent l="0" t="0" r="0" b="635"/>
            <wp:docPr id="951365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3653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024" cy="3806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0F8" w:rsidP="0014399C" w:rsidRDefault="00120239" w14:paraId="0DF6E544" w14:textId="41AC0086">
      <w:r>
        <w:t>Sélectionner la localisa</w:t>
      </w:r>
      <w:r w:rsidR="00F662CC">
        <w:t xml:space="preserve">tion, le fuseau horaire et </w:t>
      </w:r>
      <w:r w:rsidR="00461C2F">
        <w:t xml:space="preserve">le </w:t>
      </w:r>
      <w:r w:rsidR="00CD6893">
        <w:t>profil du clavier</w:t>
      </w:r>
      <w:r w:rsidR="00CC6107">
        <w:t>.</w:t>
      </w:r>
    </w:p>
    <w:p w:rsidR="00CC6107" w:rsidP="0014399C" w:rsidRDefault="00CC6107" w14:paraId="37D28036" w14:textId="21B664B1">
      <w:r>
        <w:rPr>
          <w:noProof/>
        </w:rPr>
        <w:drawing>
          <wp:inline distT="0" distB="0" distL="0" distR="0" wp14:anchorId="6D419019" wp14:editId="63ABAD28">
            <wp:extent cx="6122020" cy="4591223"/>
            <wp:effectExtent l="0" t="0" r="0" b="0"/>
            <wp:docPr id="1994449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49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8689" cy="460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25F" w:rsidP="0014399C" w:rsidRDefault="0080325F" w14:paraId="03EC24E3" w14:textId="59030BCC">
      <w:r>
        <w:t>Renseigner un mot de passe et une adresse mail.</w:t>
      </w:r>
    </w:p>
    <w:p w:rsidR="0080325F" w:rsidP="0014399C" w:rsidRDefault="0080325F" w14:paraId="4372BCEA" w14:textId="274D1CAA">
      <w:r>
        <w:rPr>
          <w:noProof/>
        </w:rPr>
        <w:drawing>
          <wp:inline distT="0" distB="0" distL="0" distR="0" wp14:anchorId="54516D8A" wp14:editId="78245848">
            <wp:extent cx="5293449" cy="3969834"/>
            <wp:effectExtent l="0" t="0" r="2540" b="0"/>
            <wp:docPr id="1192395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957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8993" cy="3973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F16" w:rsidP="0014399C" w:rsidRDefault="00631F7E" w14:paraId="092F327B" w14:textId="1367F410">
      <w:r>
        <w:t>Sélectionner la carte réseau de management</w:t>
      </w:r>
      <w:r w:rsidR="00FA267D">
        <w:t xml:space="preserve">, définir le </w:t>
      </w:r>
      <w:proofErr w:type="spellStart"/>
      <w:r w:rsidR="00FA267D">
        <w:t>hostname</w:t>
      </w:r>
      <w:proofErr w:type="spellEnd"/>
      <w:r w:rsidR="00FA267D">
        <w:t xml:space="preserve"> et renseigner les informations</w:t>
      </w:r>
      <w:r w:rsidR="002C1099">
        <w:t xml:space="preserve"> réseau.</w:t>
      </w:r>
    </w:p>
    <w:p w:rsidR="008F6E20" w:rsidP="0014399C" w:rsidRDefault="008F6E20" w14:paraId="5601D150" w14:textId="2B71CDAB">
      <w:r>
        <w:t>MDP : Afpa123*</w:t>
      </w:r>
    </w:p>
    <w:p w:rsidR="002C1099" w:rsidP="0014399C" w:rsidRDefault="002C1099" w14:paraId="38DB05B7" w14:textId="41D59FC1">
      <w:r>
        <w:rPr>
          <w:noProof/>
        </w:rPr>
        <w:drawing>
          <wp:inline distT="0" distB="0" distL="0" distR="0" wp14:anchorId="3B5E8F3F" wp14:editId="5A58FAAA">
            <wp:extent cx="5546224" cy="4159404"/>
            <wp:effectExtent l="0" t="0" r="0" b="0"/>
            <wp:docPr id="5857273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27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0179" cy="41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E20" w:rsidP="0014399C" w:rsidRDefault="008F6E20" w14:paraId="15529B14" w14:textId="3D57FE5C">
      <w:r>
        <w:t>Vérifier la configuration, puis cliquer sur « </w:t>
      </w:r>
      <w:r w:rsidRPr="008F6E20">
        <w:rPr>
          <w:b/>
          <w:bCs/>
        </w:rPr>
        <w:t>Install</w:t>
      </w:r>
      <w:r>
        <w:t> »</w:t>
      </w:r>
      <w:r w:rsidR="005F611C">
        <w:t xml:space="preserve"> et patienter jusqu’au redémarrage</w:t>
      </w:r>
      <w:r w:rsidR="00A33CB1">
        <w:t xml:space="preserve"> de Proxmox.</w:t>
      </w:r>
    </w:p>
    <w:p w:rsidR="008F6E20" w:rsidP="0014399C" w:rsidRDefault="00547CC6" w14:paraId="484B227D" w14:textId="1721A4B3">
      <w:r>
        <w:rPr>
          <w:noProof/>
        </w:rPr>
        <w:drawing>
          <wp:inline distT="0" distB="0" distL="0" distR="0" wp14:anchorId="00B829CB" wp14:editId="30136750">
            <wp:extent cx="6645910" cy="4984115"/>
            <wp:effectExtent l="0" t="0" r="2540" b="6985"/>
            <wp:docPr id="20772222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222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3EA" w:rsidP="0014399C" w:rsidRDefault="00D065D3" w14:paraId="14300714" w14:textId="1EAB02D3">
      <w:r>
        <w:t>Pour accéder à la page d’administration de Proxmox, utiliser l’adresse définit précédemment</w:t>
      </w:r>
      <w:r w:rsidR="003F1412">
        <w:t xml:space="preserve"> </w:t>
      </w:r>
      <w:hyperlink w:history="1" r:id="rId22">
        <w:r w:rsidRPr="00B32E57" w:rsidR="00CC53EA">
          <w:rPr>
            <w:rStyle w:val="Lienhypertexte"/>
          </w:rPr>
          <w:t>https://192.168.92.138:8006</w:t>
        </w:r>
      </w:hyperlink>
    </w:p>
    <w:p w:rsidR="00304ABE" w:rsidRDefault="00304ABE" w14:paraId="493BE063" w14:textId="6081EBC3">
      <w:r>
        <w:br w:type="page"/>
      </w:r>
    </w:p>
    <w:p w:rsidR="00304ABE" w:rsidP="00803D1E" w:rsidRDefault="00803D1E" w14:paraId="47F50BB4" w14:textId="77777777">
      <w:pPr>
        <w:pStyle w:val="Titre1"/>
      </w:pPr>
      <w:bookmarkStart w:name="_Toc337202715" w:id="380402594"/>
      <w:r w:rsidR="00803D1E">
        <w:rPr/>
        <w:t>Importer un</w:t>
      </w:r>
      <w:r w:rsidR="00304ABE">
        <w:rPr/>
        <w:t>e</w:t>
      </w:r>
      <w:r w:rsidR="00803D1E">
        <w:rPr/>
        <w:t xml:space="preserve"> image ISO</w:t>
      </w:r>
      <w:bookmarkEnd w:id="380402594"/>
    </w:p>
    <w:p w:rsidR="00304ABE" w:rsidP="00304ABE" w:rsidRDefault="00B16DCD" w14:paraId="05FC50B4" w14:textId="5700927E">
      <w:r>
        <w:t xml:space="preserve">Sélectionner </w:t>
      </w:r>
      <w:r w:rsidR="006704F0">
        <w:t>l’emplacement de stockage « </w:t>
      </w:r>
      <w:r w:rsidRPr="006704F0" w:rsidR="006704F0">
        <w:rPr>
          <w:b/>
          <w:bCs/>
        </w:rPr>
        <w:t>local</w:t>
      </w:r>
      <w:r w:rsidR="006704F0">
        <w:t> » dans l’arborescence de Proxmox.</w:t>
      </w:r>
    </w:p>
    <w:p w:rsidR="006704F0" w:rsidP="00304ABE" w:rsidRDefault="006704F0" w14:paraId="54B8490F" w14:textId="11A90128">
      <w:r>
        <w:rPr>
          <w:noProof/>
        </w:rPr>
        <w:drawing>
          <wp:inline distT="0" distB="0" distL="0" distR="0" wp14:anchorId="1B9E08B7" wp14:editId="18C11C44">
            <wp:extent cx="2923809" cy="1933333"/>
            <wp:effectExtent l="0" t="0" r="0" b="0"/>
            <wp:docPr id="1762492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92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4F0" w:rsidP="00304ABE" w:rsidRDefault="007140C9" w14:paraId="68085CA0" w14:textId="4ADC433F">
      <w:r>
        <w:t>Aller dans la section « </w:t>
      </w:r>
      <w:r w:rsidRPr="007140C9">
        <w:rPr>
          <w:b/>
          <w:bCs/>
        </w:rPr>
        <w:t>ISO Images</w:t>
      </w:r>
      <w:r>
        <w:t> », puis cliquer sur « </w:t>
      </w:r>
      <w:proofErr w:type="spellStart"/>
      <w:r w:rsidRPr="007140C9">
        <w:rPr>
          <w:b/>
          <w:bCs/>
        </w:rPr>
        <w:t>Upload</w:t>
      </w:r>
      <w:proofErr w:type="spellEnd"/>
      <w:r>
        <w:t> »</w:t>
      </w:r>
      <w:r w:rsidR="00E14B6E">
        <w:t xml:space="preserve"> et sélectionner l’image à importer depuis </w:t>
      </w:r>
      <w:r w:rsidR="00DE0545">
        <w:t>l’hôte.</w:t>
      </w:r>
    </w:p>
    <w:p w:rsidR="00DE0545" w:rsidP="00304ABE" w:rsidRDefault="00DE0545" w14:paraId="20A58544" w14:textId="77777777"/>
    <w:p w:rsidRPr="00304ABE" w:rsidR="007140C9" w:rsidP="00304ABE" w:rsidRDefault="00436429" w14:paraId="017DE171" w14:textId="59526586">
      <w:r>
        <w:rPr>
          <w:noProof/>
        </w:rPr>
        <w:drawing>
          <wp:inline distT="0" distB="0" distL="0" distR="0" wp14:anchorId="490DA61D" wp14:editId="09CFF1F1">
            <wp:extent cx="6645910" cy="1737995"/>
            <wp:effectExtent l="0" t="0" r="2540" b="0"/>
            <wp:docPr id="20341420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1420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3EA" w:rsidP="00304ABE" w:rsidRDefault="00A52F99" w14:paraId="1021FBA2" w14:textId="2E23F2A0">
      <w:r>
        <w:rPr>
          <w:noProof/>
        </w:rPr>
        <w:drawing>
          <wp:inline distT="0" distB="0" distL="0" distR="0" wp14:anchorId="341F9DD2" wp14:editId="3BF655E2">
            <wp:extent cx="3828571" cy="2561905"/>
            <wp:effectExtent l="0" t="0" r="635" b="0"/>
            <wp:docPr id="697102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02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3EA">
        <w:br w:type="page"/>
      </w:r>
    </w:p>
    <w:p w:rsidR="00377087" w:rsidP="00377087" w:rsidRDefault="00377087" w14:paraId="6668E82E" w14:textId="20BF9D38">
      <w:pPr>
        <w:pStyle w:val="Titre1"/>
      </w:pPr>
      <w:bookmarkStart w:name="_Toc266655056" w:id="1241221357"/>
      <w:r w:rsidR="00377087">
        <w:rPr/>
        <w:t xml:space="preserve">Création des </w:t>
      </w:r>
      <w:r w:rsidR="00377087">
        <w:rPr/>
        <w:t>VMs</w:t>
      </w:r>
      <w:bookmarkEnd w:id="1241221357"/>
    </w:p>
    <w:p w:rsidR="00D065D3" w:rsidP="00D065D3" w:rsidRDefault="009A3C3F" w14:paraId="20869DE3" w14:textId="64444DF7">
      <w:r>
        <w:t xml:space="preserve">Pour créer une machine virtuelle avec Proxmox, </w:t>
      </w:r>
      <w:r w:rsidR="00A04333">
        <w:t>cliquer sur « </w:t>
      </w:r>
      <w:proofErr w:type="spellStart"/>
      <w:r w:rsidRPr="0025306A" w:rsidR="00A04333">
        <w:rPr>
          <w:b/>
          <w:bCs/>
        </w:rPr>
        <w:t>Create</w:t>
      </w:r>
      <w:proofErr w:type="spellEnd"/>
      <w:r w:rsidRPr="0025306A" w:rsidR="00A04333">
        <w:rPr>
          <w:b/>
          <w:bCs/>
        </w:rPr>
        <w:t xml:space="preserve"> VM</w:t>
      </w:r>
      <w:r w:rsidR="00A04333">
        <w:t> »</w:t>
      </w:r>
      <w:r w:rsidR="0025306A">
        <w:t>.</w:t>
      </w:r>
    </w:p>
    <w:p w:rsidR="005C0D99" w:rsidP="00D065D3" w:rsidRDefault="00A101D3" w14:paraId="01FC71DD" w14:textId="34E27F67">
      <w:r>
        <w:rPr>
          <w:noProof/>
        </w:rPr>
        <w:drawing>
          <wp:inline distT="0" distB="0" distL="0" distR="0" wp14:anchorId="37788D7A" wp14:editId="7A5BC57E">
            <wp:extent cx="4571160" cy="1661532"/>
            <wp:effectExtent l="0" t="0" r="1270" b="0"/>
            <wp:docPr id="1522813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13628" name=""/>
                    <pic:cNvPicPr/>
                  </pic:nvPicPr>
                  <pic:blipFill rotWithShape="1">
                    <a:blip r:embed="rId26"/>
                    <a:srcRect l="71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42" cy="1670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C53EA" w:rsidP="00D065D3" w:rsidRDefault="00CB6F8B" w14:paraId="5B3D911E" w14:textId="7CE35890">
      <w:r>
        <w:t xml:space="preserve">Choisir le nœud où créer la VM, </w:t>
      </w:r>
      <w:r w:rsidR="00C96956">
        <w:t xml:space="preserve">définir son ID et un nom, puis cliquer sur </w:t>
      </w:r>
      <w:r w:rsidR="00C157B8">
        <w:t>« </w:t>
      </w:r>
      <w:r w:rsidRPr="00C157B8" w:rsidR="00C157B8">
        <w:rPr>
          <w:b/>
          <w:bCs/>
        </w:rPr>
        <w:t>Next</w:t>
      </w:r>
      <w:r w:rsidR="00C157B8">
        <w:t> »</w:t>
      </w:r>
      <w:r w:rsidR="004338AD">
        <w:t>.</w:t>
      </w:r>
    </w:p>
    <w:p w:rsidR="00C157B8" w:rsidRDefault="002D1AB7" w14:paraId="1B51FEE8" w14:textId="4DEB7DD6">
      <w:r>
        <w:rPr>
          <w:noProof/>
        </w:rPr>
        <w:drawing>
          <wp:inline distT="0" distB="0" distL="0" distR="0" wp14:anchorId="58AC560B" wp14:editId="7B598535">
            <wp:extent cx="6645910" cy="1806498"/>
            <wp:effectExtent l="0" t="0" r="2540" b="3810"/>
            <wp:docPr id="15807862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86225" name=""/>
                    <pic:cNvPicPr/>
                  </pic:nvPicPr>
                  <pic:blipFill rotWithShape="1">
                    <a:blip r:embed="rId27"/>
                    <a:srcRect b="61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806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157B8">
        <w:t>Sélectionner l’image ISO à utiliser, puis cliquer sur « </w:t>
      </w:r>
      <w:r w:rsidR="00C157B8">
        <w:rPr>
          <w:b/>
          <w:bCs/>
        </w:rPr>
        <w:t>Next</w:t>
      </w:r>
      <w:r w:rsidR="00C157B8">
        <w:t> ».</w:t>
      </w:r>
    </w:p>
    <w:p w:rsidR="00C157B8" w:rsidRDefault="00C157B8" w14:paraId="27657299" w14:textId="77777777">
      <w:r>
        <w:rPr>
          <w:noProof/>
        </w:rPr>
        <w:drawing>
          <wp:inline distT="0" distB="0" distL="0" distR="0" wp14:anchorId="052BD8D5" wp14:editId="10065730">
            <wp:extent cx="6644837" cy="2040673"/>
            <wp:effectExtent l="0" t="0" r="3810" b="0"/>
            <wp:docPr id="169559672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96725" name=""/>
                    <pic:cNvPicPr/>
                  </pic:nvPicPr>
                  <pic:blipFill rotWithShape="1">
                    <a:blip r:embed="rId28"/>
                    <a:srcRect b="566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41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E031B" w:rsidRDefault="008E031B" w14:paraId="492D2813" w14:textId="77777777"/>
    <w:p w:rsidR="000606A4" w:rsidRDefault="008E031B" w14:paraId="5C52B0F3" w14:textId="77777777">
      <w:r>
        <w:t>Activer l’option « </w:t>
      </w:r>
      <w:proofErr w:type="spellStart"/>
      <w:r w:rsidRPr="008E031B">
        <w:rPr>
          <w:b/>
          <w:bCs/>
        </w:rPr>
        <w:t>Qemu</w:t>
      </w:r>
      <w:proofErr w:type="spellEnd"/>
      <w:r w:rsidRPr="008E031B">
        <w:rPr>
          <w:b/>
          <w:bCs/>
        </w:rPr>
        <w:t xml:space="preserve"> Agent</w:t>
      </w:r>
      <w:r>
        <w:t> »</w:t>
      </w:r>
      <w:r w:rsidR="00601B3F">
        <w:t xml:space="preserve"> qui </w:t>
      </w:r>
      <w:r w:rsidR="0081197B">
        <w:t xml:space="preserve">améliore la </w:t>
      </w:r>
      <w:r w:rsidR="00FD172A">
        <w:t>compatibilité</w:t>
      </w:r>
      <w:r w:rsidR="0081197B">
        <w:t xml:space="preserve"> entre la VM et l’hôte, comme Workstation le fait avec </w:t>
      </w:r>
      <w:r w:rsidR="00FD172A">
        <w:t>VMware Tools.</w:t>
      </w:r>
      <w:r>
        <w:rPr>
          <w:noProof/>
        </w:rPr>
        <w:drawing>
          <wp:inline distT="0" distB="0" distL="0" distR="0" wp14:anchorId="4B45BDD8" wp14:editId="6386F408">
            <wp:extent cx="6645910" cy="1929161"/>
            <wp:effectExtent l="0" t="0" r="2540" b="0"/>
            <wp:docPr id="19014167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16797" name=""/>
                    <pic:cNvPicPr/>
                  </pic:nvPicPr>
                  <pic:blipFill rotWithShape="1">
                    <a:blip r:embed="rId29"/>
                    <a:srcRect b="59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9291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A3E9B" w:rsidRDefault="00431F09" w14:paraId="09394ED2" w14:textId="77777777">
      <w:r>
        <w:t>Sélectionner une taille de disque</w:t>
      </w:r>
      <w:r>
        <w:rPr>
          <w:noProof/>
        </w:rPr>
        <w:drawing>
          <wp:inline distT="0" distB="0" distL="0" distR="0" wp14:anchorId="624CC494" wp14:editId="5C48FAE8">
            <wp:extent cx="6645910" cy="2520175"/>
            <wp:effectExtent l="0" t="0" r="2540" b="0"/>
            <wp:docPr id="994640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640510" name=""/>
                    <pic:cNvPicPr/>
                  </pic:nvPicPr>
                  <pic:blipFill rotWithShape="1">
                    <a:blip r:embed="rId30"/>
                    <a:srcRect b="46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52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00211" w:rsidRDefault="00A00211" w14:paraId="53113A98" w14:textId="77777777"/>
    <w:p w:rsidR="00BA3E9B" w:rsidRDefault="00BA3E9B" w14:paraId="14715CA3" w14:textId="2FE3D939">
      <w:r>
        <w:t>Définir le nombre de cœurs à utiliser</w:t>
      </w:r>
    </w:p>
    <w:p w:rsidR="00A00211" w:rsidRDefault="00BA3E9B" w14:paraId="59B27FF6" w14:textId="77777777">
      <w:r>
        <w:rPr>
          <w:noProof/>
        </w:rPr>
        <w:drawing>
          <wp:inline distT="0" distB="0" distL="0" distR="0" wp14:anchorId="52183936" wp14:editId="62887B4E">
            <wp:extent cx="6645910" cy="1293541"/>
            <wp:effectExtent l="0" t="0" r="2540" b="1905"/>
            <wp:docPr id="8870608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60809" name=""/>
                    <pic:cNvPicPr/>
                  </pic:nvPicPr>
                  <pic:blipFill rotWithShape="1">
                    <a:blip r:embed="rId31"/>
                    <a:srcRect b="72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93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00FE" w:rsidRDefault="00AF00FE" w14:paraId="35269FA5" w14:textId="079E29B4">
      <w:r>
        <w:t>Définir la mémoire à utiliser</w:t>
      </w:r>
    </w:p>
    <w:p w:rsidR="005E3F2B" w:rsidRDefault="00AF00FE" w14:paraId="56282E34" w14:textId="77777777">
      <w:r>
        <w:rPr>
          <w:noProof/>
        </w:rPr>
        <w:drawing>
          <wp:inline distT="0" distB="0" distL="0" distR="0" wp14:anchorId="0299FDF2" wp14:editId="16F15884">
            <wp:extent cx="6645910" cy="1271239"/>
            <wp:effectExtent l="0" t="0" r="2540" b="5715"/>
            <wp:docPr id="677113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113879" name=""/>
                    <pic:cNvPicPr/>
                  </pic:nvPicPr>
                  <pic:blipFill rotWithShape="1">
                    <a:blip r:embed="rId32"/>
                    <a:srcRect b="73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1271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1E45" w:rsidRDefault="00D71E45" w14:paraId="435EE27D" w14:textId="77777777"/>
    <w:p w:rsidR="00D71E45" w:rsidRDefault="005E3F2B" w14:paraId="144F9B44" w14:textId="7924E243">
      <w:r>
        <w:t xml:space="preserve">Sélectionner </w:t>
      </w:r>
      <w:r w:rsidR="00D71E45">
        <w:t xml:space="preserve">le bridge </w:t>
      </w:r>
      <w:r w:rsidR="00A00211">
        <w:t>P</w:t>
      </w:r>
      <w:r w:rsidR="00D71E45">
        <w:t>roxmox à utiliser pour la carte réseau de la VM</w:t>
      </w:r>
    </w:p>
    <w:p w:rsidR="00A00211" w:rsidRDefault="00D71E45" w14:paraId="53D7654F" w14:textId="77777777">
      <w:r>
        <w:rPr>
          <w:noProof/>
        </w:rPr>
        <w:drawing>
          <wp:inline distT="0" distB="0" distL="0" distR="0" wp14:anchorId="18D508C7" wp14:editId="4FDCAF63">
            <wp:extent cx="6645910" cy="2628265"/>
            <wp:effectExtent l="0" t="0" r="2540" b="635"/>
            <wp:docPr id="4214353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4353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211" w:rsidRDefault="00A00211" w14:paraId="54AEBCDC" w14:textId="77777777"/>
    <w:p w:rsidR="005F029D" w:rsidRDefault="00A00211" w14:paraId="6E0027B1" w14:textId="77777777">
      <w:r>
        <w:t>Vérifier la configuration</w:t>
      </w:r>
      <w:r w:rsidR="005F029D">
        <w:t>, puis cliquer sur « </w:t>
      </w:r>
      <w:r w:rsidRPr="005F029D" w:rsidR="005F029D">
        <w:rPr>
          <w:b/>
          <w:bCs/>
        </w:rPr>
        <w:t>Finish</w:t>
      </w:r>
      <w:r w:rsidR="005F029D">
        <w:t> »</w:t>
      </w:r>
    </w:p>
    <w:p w:rsidR="005F029D" w:rsidRDefault="005F029D" w14:paraId="449A4D07" w14:textId="77777777">
      <w:r>
        <w:rPr>
          <w:noProof/>
        </w:rPr>
        <w:drawing>
          <wp:inline distT="0" distB="0" distL="0" distR="0" wp14:anchorId="76AC6550" wp14:editId="121CA89B">
            <wp:extent cx="5026185" cy="3546087"/>
            <wp:effectExtent l="0" t="0" r="3175" b="0"/>
            <wp:docPr id="662330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3003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30494" cy="3549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D99" w:rsidRDefault="00AC2EB1" w14:paraId="703E73BF" w14:textId="544BC9EE">
      <w:r>
        <w:t xml:space="preserve">Une fois la VM créée, effectuer le démarrage de la machine </w:t>
      </w:r>
      <w:r w:rsidR="001851AA">
        <w:t xml:space="preserve">virtuelle en faisant un </w:t>
      </w:r>
      <w:r w:rsidR="00EF3BFD">
        <w:t>« </w:t>
      </w:r>
      <w:r w:rsidRPr="00EF3BFD" w:rsidR="00EF3BFD">
        <w:rPr>
          <w:b/>
          <w:bCs/>
        </w:rPr>
        <w:t>C</w:t>
      </w:r>
      <w:r w:rsidRPr="00EF3BFD" w:rsidR="001851AA">
        <w:rPr>
          <w:b/>
          <w:bCs/>
        </w:rPr>
        <w:t>lic-droit</w:t>
      </w:r>
      <w:r w:rsidRPr="00EF3BFD" w:rsidR="00EF3BFD">
        <w:rPr>
          <w:b/>
          <w:bCs/>
        </w:rPr>
        <w:t xml:space="preserve"> </w:t>
      </w:r>
      <w:r w:rsidRPr="00EF3BFD" w:rsidR="00EF3BFD">
        <w:rPr>
          <w:rFonts w:ascii="Wingdings" w:hAnsi="Wingdings" w:eastAsia="Wingdings" w:cs="Wingdings"/>
          <w:b/>
          <w:bCs/>
        </w:rPr>
        <w:t>à</w:t>
      </w:r>
      <w:r w:rsidRPr="00EF3BFD" w:rsidR="00EF3BFD">
        <w:rPr>
          <w:b/>
          <w:bCs/>
        </w:rPr>
        <w:t xml:space="preserve"> Start</w:t>
      </w:r>
      <w:r w:rsidR="00EF3BFD">
        <w:t> »</w:t>
      </w:r>
      <w:r w:rsidRPr="00EF3BFD" w:rsidR="00EF3BFD">
        <w:rPr>
          <w:noProof/>
        </w:rPr>
        <w:t xml:space="preserve"> </w:t>
      </w:r>
      <w:r w:rsidR="00EF3BFD">
        <w:rPr>
          <w:noProof/>
        </w:rPr>
        <w:drawing>
          <wp:inline distT="0" distB="0" distL="0" distR="0" wp14:anchorId="769A361F" wp14:editId="5CC0D9E8">
            <wp:extent cx="2913943" cy="1750741"/>
            <wp:effectExtent l="0" t="0" r="1270" b="1905"/>
            <wp:docPr id="460688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8895" name=""/>
                    <pic:cNvPicPr/>
                  </pic:nvPicPr>
                  <pic:blipFill rotWithShape="1">
                    <a:blip r:embed="rId35"/>
                    <a:srcRect b="33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286" cy="17509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C0D99">
        <w:br w:type="page"/>
      </w:r>
    </w:p>
    <w:p w:rsidR="004C6C4D" w:rsidP="005159D1" w:rsidRDefault="00C67BCF" w14:paraId="07BF5185" w14:textId="765D235A">
      <w:pPr>
        <w:pStyle w:val="Titre1"/>
      </w:pPr>
      <w:bookmarkStart w:name="_Toc1907002992" w:id="541712102"/>
      <w:r w:rsidR="00C67BCF">
        <w:rPr/>
        <w:t xml:space="preserve">Importer </w:t>
      </w:r>
      <w:r w:rsidR="005C0D99">
        <w:rPr/>
        <w:t>une VM</w:t>
      </w:r>
      <w:bookmarkEnd w:id="541712102"/>
    </w:p>
    <w:p w:rsidR="00D338E9" w:rsidP="006529F4" w:rsidRDefault="00094BA7" w14:paraId="0474FF70" w14:textId="6B16942F">
      <w:pPr>
        <w:pStyle w:val="Titre2"/>
      </w:pPr>
      <w:bookmarkStart w:name="_Toc1985239408" w:id="1465558559"/>
      <w:r w:rsidR="00094BA7">
        <w:rPr/>
        <w:t>Ajouter un dossier partagé entre la VM Proxmox et l’hôte</w:t>
      </w:r>
      <w:bookmarkEnd w:id="1465558559"/>
    </w:p>
    <w:p w:rsidR="00094BA7" w:rsidP="00094BA7" w:rsidRDefault="00094BA7" w14:paraId="172DA679" w14:textId="56E50429">
      <w:r>
        <w:t xml:space="preserve">Sur les paramètres de la VM Proxmox, </w:t>
      </w:r>
      <w:r w:rsidR="00D61979">
        <w:t>aller dans l’onglet « </w:t>
      </w:r>
      <w:r w:rsidRPr="00D61979" w:rsidR="00D61979">
        <w:rPr>
          <w:b/>
          <w:bCs/>
        </w:rPr>
        <w:t>Options</w:t>
      </w:r>
      <w:r w:rsidR="00D61979">
        <w:t> »</w:t>
      </w:r>
      <w:r w:rsidR="00011E2D">
        <w:t xml:space="preserve"> et aller dans « </w:t>
      </w:r>
      <w:proofErr w:type="spellStart"/>
      <w:r w:rsidRPr="00011E2D" w:rsidR="00011E2D">
        <w:rPr>
          <w:b/>
          <w:bCs/>
        </w:rPr>
        <w:t>Shared</w:t>
      </w:r>
      <w:proofErr w:type="spellEnd"/>
      <w:r w:rsidRPr="00011E2D" w:rsidR="00011E2D">
        <w:rPr>
          <w:b/>
          <w:bCs/>
        </w:rPr>
        <w:t xml:space="preserve"> Folder</w:t>
      </w:r>
      <w:r w:rsidR="00011E2D">
        <w:t> »</w:t>
      </w:r>
    </w:p>
    <w:p w:rsidR="008922DA" w:rsidP="00094BA7" w:rsidRDefault="008922DA" w14:paraId="1D04DA64" w14:textId="652AEF97">
      <w:r>
        <w:t xml:space="preserve">Activer </w:t>
      </w:r>
      <w:r w:rsidR="00DB3164">
        <w:t>le dossier partagé avec « </w:t>
      </w:r>
      <w:r w:rsidRPr="00DB3164" w:rsidR="00DB3164">
        <w:rPr>
          <w:b/>
          <w:bCs/>
        </w:rPr>
        <w:t xml:space="preserve">Always </w:t>
      </w:r>
      <w:proofErr w:type="spellStart"/>
      <w:r w:rsidRPr="00DB3164" w:rsidR="00DB3164">
        <w:rPr>
          <w:b/>
          <w:bCs/>
        </w:rPr>
        <w:t>enabled</w:t>
      </w:r>
      <w:proofErr w:type="spellEnd"/>
      <w:r w:rsidR="00DB3164">
        <w:t> »</w:t>
      </w:r>
      <w:r w:rsidR="00067BD5">
        <w:t>, puis ajouter un dossier en cliquant sur « </w:t>
      </w:r>
      <w:r w:rsidRPr="00067BD5" w:rsidR="00067BD5">
        <w:rPr>
          <w:b/>
          <w:bCs/>
        </w:rPr>
        <w:t>Add</w:t>
      </w:r>
      <w:r w:rsidR="00067BD5">
        <w:t> »</w:t>
      </w:r>
      <w:r w:rsidR="00A2043A">
        <w:t>.</w:t>
      </w:r>
    </w:p>
    <w:p w:rsidRPr="00094BA7" w:rsidR="00F061AC" w:rsidP="00094BA7" w:rsidRDefault="00F061AC" w14:paraId="202CE0D9" w14:textId="042AA1A3">
      <w:r>
        <w:rPr>
          <w:noProof/>
        </w:rPr>
        <w:drawing>
          <wp:inline distT="0" distB="0" distL="0" distR="0" wp14:anchorId="7287AA5A" wp14:editId="31CB543F">
            <wp:extent cx="5397190" cy="2644448"/>
            <wp:effectExtent l="0" t="0" r="0" b="3810"/>
            <wp:docPr id="6019252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92527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6030" cy="264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0D5A" w:rsidP="00180D5A" w:rsidRDefault="00030B1E" w14:paraId="38363CD9" w14:textId="2CB4EBEF">
      <w:r>
        <w:t>Sélectionner le dossier à utiliser pour le partage</w:t>
      </w:r>
      <w:r w:rsidR="004C22AF">
        <w:t xml:space="preserve">, cliquer sur suivant et </w:t>
      </w:r>
      <w:r w:rsidR="007E17AB">
        <w:t>autoriser le partage du dossier, puis cliquer sur « </w:t>
      </w:r>
      <w:r w:rsidRPr="007E17AB" w:rsidR="007E17AB">
        <w:rPr>
          <w:b/>
          <w:bCs/>
        </w:rPr>
        <w:t>Finish</w:t>
      </w:r>
      <w:r w:rsidR="007E17AB">
        <w:t> ».</w:t>
      </w:r>
    </w:p>
    <w:p w:rsidR="00030B1E" w:rsidP="00180D5A" w:rsidRDefault="00030B1E" w14:paraId="237F35FF" w14:textId="2AE3B592">
      <w:r>
        <w:rPr>
          <w:noProof/>
        </w:rPr>
        <w:drawing>
          <wp:inline distT="0" distB="0" distL="0" distR="0" wp14:anchorId="48800D2C" wp14:editId="738625CD">
            <wp:extent cx="4076190" cy="3609524"/>
            <wp:effectExtent l="0" t="0" r="635" b="0"/>
            <wp:docPr id="1122397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9776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3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2AF">
        <w:rPr>
          <w:noProof/>
        </w:rPr>
        <w:drawing>
          <wp:inline distT="0" distB="0" distL="0" distR="0" wp14:anchorId="7CB96865" wp14:editId="6FE6DA08">
            <wp:extent cx="3942857" cy="790476"/>
            <wp:effectExtent l="0" t="0" r="635" b="0"/>
            <wp:docPr id="11776227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227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4386" w:rsidP="001E4386" w:rsidRDefault="001E4386" w14:paraId="4EA6B6E4" w14:textId="68F74FB4">
      <w:pPr>
        <w:pStyle w:val="Titre2"/>
      </w:pPr>
      <w:bookmarkStart w:name="_Toc431572589" w:id="1928801009"/>
      <w:r w:rsidR="001E4386">
        <w:rPr/>
        <w:t>Créer un point de montage sur la VM Proxmox</w:t>
      </w:r>
      <w:bookmarkEnd w:id="1928801009"/>
    </w:p>
    <w:p w:rsidRPr="001E4386" w:rsidR="001E4386" w:rsidP="001E4386" w:rsidRDefault="00D774C0" w14:paraId="565EA910" w14:textId="303EF64F">
      <w:r>
        <w:t xml:space="preserve">Depuis la console </w:t>
      </w:r>
      <w:proofErr w:type="spellStart"/>
      <w:r>
        <w:t>shell</w:t>
      </w:r>
      <w:proofErr w:type="spellEnd"/>
      <w:r>
        <w:t xml:space="preserve"> de </w:t>
      </w:r>
      <w:r w:rsidR="00EF22FC">
        <w:t>P</w:t>
      </w:r>
      <w:r>
        <w:t>roxmox, installer Open-</w:t>
      </w:r>
      <w:proofErr w:type="spellStart"/>
      <w:r>
        <w:t>vm</w:t>
      </w:r>
      <w:proofErr w:type="spellEnd"/>
      <w:r>
        <w:t>-</w:t>
      </w:r>
      <w:proofErr w:type="spellStart"/>
      <w:r>
        <w:t>tools</w:t>
      </w:r>
      <w:proofErr w:type="spellEnd"/>
      <w:r>
        <w:t xml:space="preserve"> pour </w:t>
      </w:r>
      <w:r w:rsidR="000854BA">
        <w:t>avoir accès aux fonctionnalités de VMware Workstation.</w:t>
      </w:r>
      <w:r w:rsidR="00450E70">
        <w:t xml:space="preserve"> (</w:t>
      </w:r>
      <w:proofErr w:type="gramStart"/>
      <w:r w:rsidR="00450E70">
        <w:t>si</w:t>
      </w:r>
      <w:proofErr w:type="gramEnd"/>
      <w:r w:rsidR="00450E70">
        <w:t xml:space="preserve"> déjà installé, passer l’étape)</w:t>
      </w:r>
    </w:p>
    <w:p w:rsidR="00450E70" w:rsidP="001B67BE" w:rsidRDefault="001F4AF1" w14:paraId="11A5187C" w14:textId="56006EEA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 w:rsidR="00451746">
        <w:t>apt</w:t>
      </w:r>
      <w:proofErr w:type="spellEnd"/>
      <w:r w:rsidR="00451746">
        <w:t xml:space="preserve"> </w:t>
      </w:r>
      <w:proofErr w:type="spellStart"/>
      <w:r w:rsidR="00451746">
        <w:t>install</w:t>
      </w:r>
      <w:proofErr w:type="spellEnd"/>
      <w:r w:rsidR="00451746">
        <w:t xml:space="preserve"> </w:t>
      </w:r>
      <w:r w:rsidRPr="00451746" w:rsidR="00451746">
        <w:t>open-</w:t>
      </w:r>
      <w:proofErr w:type="spellStart"/>
      <w:r w:rsidRPr="00451746" w:rsidR="00451746">
        <w:t>vm</w:t>
      </w:r>
      <w:proofErr w:type="spellEnd"/>
      <w:r w:rsidRPr="00451746" w:rsidR="00451746">
        <w:t>-</w:t>
      </w:r>
      <w:proofErr w:type="spellStart"/>
      <w:r w:rsidRPr="00451746" w:rsidR="00451746">
        <w:t>tools</w:t>
      </w:r>
      <w:proofErr w:type="spellEnd"/>
    </w:p>
    <w:p w:rsidR="003B1F5A" w:rsidP="003B1F5A" w:rsidRDefault="003B1F5A" w14:paraId="3211AB62" w14:textId="77777777">
      <w:pPr>
        <w:pStyle w:val="Paragraphedeliste"/>
      </w:pPr>
    </w:p>
    <w:p w:rsidR="001B67BE" w:rsidP="003B1F5A" w:rsidRDefault="003B1F5A" w14:paraId="38D78C48" w14:textId="6E5B3BA8">
      <w:pPr>
        <w:pStyle w:val="Paragraphedeliste"/>
        <w:numPr>
          <w:ilvl w:val="0"/>
          <w:numId w:val="12"/>
        </w:numPr>
        <w:rPr>
          <w:b/>
          <w:bCs/>
        </w:rPr>
      </w:pPr>
      <w:r w:rsidRPr="003B1F5A">
        <w:rPr>
          <w:b/>
          <w:bCs/>
        </w:rPr>
        <w:t>Créer un point de montage</w:t>
      </w:r>
    </w:p>
    <w:p w:rsidRPr="002073C0" w:rsidR="002073C0" w:rsidP="006B78B4" w:rsidRDefault="001F4AF1" w14:paraId="44D97A7F" w14:textId="0DD690BE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 w:rsidRPr="006B78B4" w:rsidR="006B78B4">
        <w:t>mkdir</w:t>
      </w:r>
      <w:proofErr w:type="spellEnd"/>
      <w:r w:rsidRPr="006B78B4" w:rsidR="006B78B4">
        <w:t xml:space="preserve"> -p /mnt/</w:t>
      </w:r>
      <w:proofErr w:type="spellStart"/>
      <w:r w:rsidRPr="006B78B4" w:rsidR="006B78B4">
        <w:t>hgfs</w:t>
      </w:r>
      <w:proofErr w:type="spellEnd"/>
    </w:p>
    <w:p w:rsidR="003B1F5A" w:rsidP="003B1F5A" w:rsidRDefault="00686D1F" w14:paraId="3119A4C0" w14:textId="3F03CACB">
      <w:pPr>
        <w:pStyle w:val="Paragraphedeliste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Relancer la commande de montage</w:t>
      </w:r>
    </w:p>
    <w:p w:rsidRPr="006B78B4" w:rsidR="006B78B4" w:rsidP="006B78B4" w:rsidRDefault="001F4AF1" w14:paraId="198EF80A" w14:textId="20DB83E1">
      <w:pPr>
        <w:pStyle w:val="Code"/>
      </w:pPr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 w:rsidRPr="006B78B4" w:rsidR="006B78B4">
        <w:t>vmhgfs</w:t>
      </w:r>
      <w:proofErr w:type="spellEnd"/>
      <w:r w:rsidRPr="006B78B4" w:rsidR="006B78B4">
        <w:t>-</w:t>
      </w:r>
      <w:proofErr w:type="gramStart"/>
      <w:r w:rsidRPr="006B78B4" w:rsidR="006B78B4">
        <w:t>fuse .host</w:t>
      </w:r>
      <w:proofErr w:type="gramEnd"/>
      <w:r w:rsidRPr="006B78B4" w:rsidR="006B78B4">
        <w:t>:/ /mnt/</w:t>
      </w:r>
      <w:proofErr w:type="spellStart"/>
      <w:r w:rsidRPr="006B78B4" w:rsidR="006B78B4">
        <w:t>hgfs</w:t>
      </w:r>
      <w:proofErr w:type="spellEnd"/>
      <w:r w:rsidRPr="006B78B4" w:rsidR="006B78B4">
        <w:t xml:space="preserve"> -o </w:t>
      </w:r>
      <w:proofErr w:type="spellStart"/>
      <w:r w:rsidRPr="006B78B4" w:rsidR="006B78B4">
        <w:t>allow_other</w:t>
      </w:r>
      <w:proofErr w:type="spellEnd"/>
    </w:p>
    <w:p w:rsidR="00686D1F" w:rsidP="003B1F5A" w:rsidRDefault="00686D1F" w14:paraId="62DE8F88" w14:textId="14D005EC">
      <w:pPr>
        <w:pStyle w:val="Paragraphedeliste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Ajouter </w:t>
      </w:r>
      <w:r w:rsidR="002073C0">
        <w:rPr>
          <w:b/>
          <w:bCs/>
        </w:rPr>
        <w:t xml:space="preserve">le point de montage au </w:t>
      </w:r>
      <w:proofErr w:type="spellStart"/>
      <w:r w:rsidR="002073C0">
        <w:rPr>
          <w:b/>
          <w:bCs/>
        </w:rPr>
        <w:t>fstab</w:t>
      </w:r>
      <w:proofErr w:type="spellEnd"/>
      <w:r w:rsidR="002073C0">
        <w:rPr>
          <w:b/>
          <w:bCs/>
        </w:rPr>
        <w:t xml:space="preserve"> pour un montage automatique (optionnel)</w:t>
      </w:r>
    </w:p>
    <w:p w:rsidR="006B78B4" w:rsidP="00921066" w:rsidRDefault="001F4AF1" w14:paraId="67820FCA" w14:textId="619926A0">
      <w:pPr>
        <w:pStyle w:val="Code"/>
        <w:jc w:val="left"/>
      </w:pPr>
      <w:bookmarkStart w:name="OLE_LINK1" w:id="19"/>
      <w:proofErr w:type="spellStart"/>
      <w:proofErr w:type="gramStart"/>
      <w:r>
        <w:t>sudo</w:t>
      </w:r>
      <w:proofErr w:type="spellEnd"/>
      <w:proofErr w:type="gramEnd"/>
      <w:r>
        <w:t xml:space="preserve"> </w:t>
      </w:r>
      <w:proofErr w:type="spellStart"/>
      <w:r w:rsidR="00A27AB3">
        <w:t>echo</w:t>
      </w:r>
      <w:proofErr w:type="spellEnd"/>
      <w:r w:rsidR="00A27AB3">
        <w:t xml:space="preserve"> </w:t>
      </w:r>
      <w:proofErr w:type="gramStart"/>
      <w:r w:rsidR="007122D5">
        <w:t>« </w:t>
      </w:r>
      <w:r w:rsidR="000F3A93">
        <w:t>.</w:t>
      </w:r>
      <w:r w:rsidRPr="000F3A93" w:rsidR="000F3A93">
        <w:t>host</w:t>
      </w:r>
      <w:proofErr w:type="gramEnd"/>
      <w:r w:rsidRPr="000F3A93" w:rsidR="000F3A93">
        <w:t>:/ /mnt/</w:t>
      </w:r>
      <w:proofErr w:type="spellStart"/>
      <w:r w:rsidRPr="000F3A93" w:rsidR="000F3A93">
        <w:t>hgfs</w:t>
      </w:r>
      <w:proofErr w:type="spellEnd"/>
      <w:r w:rsidRPr="000F3A93" w:rsidR="000F3A93">
        <w:t xml:space="preserve"> </w:t>
      </w:r>
      <w:proofErr w:type="spellStart"/>
      <w:proofErr w:type="gramStart"/>
      <w:r w:rsidRPr="000F3A93" w:rsidR="000F3A93">
        <w:t>fuse.vmhgfs</w:t>
      </w:r>
      <w:proofErr w:type="spellEnd"/>
      <w:proofErr w:type="gramEnd"/>
      <w:r w:rsidRPr="000F3A93" w:rsidR="000F3A93">
        <w:t xml:space="preserve">-fuse </w:t>
      </w:r>
      <w:proofErr w:type="spellStart"/>
      <w:proofErr w:type="gramStart"/>
      <w:r w:rsidRPr="000F3A93" w:rsidR="000F3A93">
        <w:t>nonempty,allow</w:t>
      </w:r>
      <w:proofErr w:type="gramEnd"/>
      <w:r w:rsidRPr="000F3A93" w:rsidR="000F3A93">
        <w:t>_</w:t>
      </w:r>
      <w:proofErr w:type="gramStart"/>
      <w:r w:rsidRPr="000F3A93" w:rsidR="000F3A93">
        <w:t>other,auto</w:t>
      </w:r>
      <w:proofErr w:type="gramEnd"/>
      <w:r w:rsidRPr="000F3A93" w:rsidR="000F3A93">
        <w:t>_</w:t>
      </w:r>
      <w:proofErr w:type="gramStart"/>
      <w:r w:rsidRPr="000F3A93" w:rsidR="000F3A93">
        <w:t>unmount,defaults</w:t>
      </w:r>
      <w:proofErr w:type="spellEnd"/>
      <w:proofErr w:type="gramEnd"/>
      <w:r w:rsidRPr="000F3A93" w:rsidR="000F3A93">
        <w:t xml:space="preserve"> 0 0</w:t>
      </w:r>
      <w:r w:rsidR="007122D5">
        <w:t> »</w:t>
      </w:r>
      <w:r w:rsidR="000F3A93">
        <w:t> </w:t>
      </w:r>
      <w:r w:rsidRPr="00EB6223" w:rsidR="00EB6223">
        <w:t xml:space="preserve">| </w:t>
      </w:r>
      <w:proofErr w:type="spellStart"/>
      <w:r w:rsidRPr="00EB6223" w:rsidR="00EB6223">
        <w:t>sudo</w:t>
      </w:r>
      <w:proofErr w:type="spellEnd"/>
      <w:r w:rsidRPr="00EB6223" w:rsidR="00EB6223">
        <w:t xml:space="preserve"> tee -a /</w:t>
      </w:r>
      <w:proofErr w:type="spellStart"/>
      <w:r w:rsidRPr="00EB6223" w:rsidR="00EB6223">
        <w:t>etc</w:t>
      </w:r>
      <w:proofErr w:type="spellEnd"/>
      <w:r w:rsidRPr="00EB6223" w:rsidR="00EB6223">
        <w:t>/</w:t>
      </w:r>
      <w:proofErr w:type="spellStart"/>
      <w:r w:rsidRPr="00EB6223" w:rsidR="00EB6223">
        <w:t>fstab</w:t>
      </w:r>
      <w:proofErr w:type="spellEnd"/>
    </w:p>
    <w:p w:rsidR="000B318C" w:rsidP="000B318C" w:rsidRDefault="000B318C" w14:paraId="41B7A798" w14:textId="77777777"/>
    <w:p w:rsidR="000B318C" w:rsidP="000B318C" w:rsidRDefault="000B318C" w14:paraId="608A2370" w14:textId="07F8BFF1">
      <w:pPr>
        <w:pStyle w:val="Titre2"/>
      </w:pPr>
      <w:bookmarkStart w:name="_Toc773272253" w:id="602503735"/>
      <w:r w:rsidR="000B318C">
        <w:rPr/>
        <w:t>Importer un OVF</w:t>
      </w:r>
      <w:bookmarkEnd w:id="602503735"/>
    </w:p>
    <w:p w:rsidR="00DC1C8E" w:rsidP="000B318C" w:rsidRDefault="001A579C" w14:paraId="3BB0EC08" w14:textId="7A2498AF">
      <w:r>
        <w:t xml:space="preserve">Effectuer au préalable à un export de VM en OVF vers le dossier </w:t>
      </w:r>
      <w:r w:rsidR="00DC1C8E">
        <w:t>de partage créée à préalable.</w:t>
      </w:r>
    </w:p>
    <w:p w:rsidRPr="000B318C" w:rsidR="00DC1C8E" w:rsidP="000B318C" w:rsidRDefault="00DC1C8E" w14:paraId="1CF09B2F" w14:textId="3EDC303D">
      <w:r>
        <w:t>Depuis la VM Proxmox, effectuer les étapes suivantes :</w:t>
      </w:r>
    </w:p>
    <w:bookmarkEnd w:id="19"/>
    <w:p w:rsidRPr="005C0D99" w:rsidR="005C0D99" w:rsidP="001B67BE" w:rsidRDefault="005C0D99" w14:paraId="6B5DB772" w14:textId="2A378FEC">
      <w:pPr>
        <w:spacing w:before="240"/>
      </w:pPr>
      <w:r w:rsidRPr="005C0D99">
        <w:rPr>
          <w:b/>
          <w:bCs/>
        </w:rPr>
        <w:t>1. Transférer le fichier OVF sur le serveur Proxmox</w:t>
      </w:r>
    </w:p>
    <w:p w:rsidRPr="005C0D99" w:rsidR="005C0D99" w:rsidP="005C0D99" w:rsidRDefault="005C0D99" w14:paraId="0553823C" w14:textId="44D320EC">
      <w:pPr>
        <w:pStyle w:val="Code"/>
      </w:pPr>
      <w:proofErr w:type="spellStart"/>
      <w:proofErr w:type="gramStart"/>
      <w:r w:rsidRPr="005C0D99">
        <w:t>cp</w:t>
      </w:r>
      <w:proofErr w:type="spellEnd"/>
      <w:proofErr w:type="gramEnd"/>
      <w:r w:rsidRPr="005C0D99">
        <w:t xml:space="preserve"> </w:t>
      </w:r>
      <w:proofErr w:type="spellStart"/>
      <w:r w:rsidRPr="005C0D99">
        <w:t>monvm.ovf</w:t>
      </w:r>
      <w:proofErr w:type="spellEnd"/>
      <w:r w:rsidRPr="005C0D99">
        <w:t>/</w:t>
      </w:r>
      <w:proofErr w:type="spellStart"/>
      <w:r w:rsidRPr="005C0D99">
        <w:t>tmp</w:t>
      </w:r>
      <w:proofErr w:type="spellEnd"/>
      <w:r w:rsidRPr="005C0D99">
        <w:t>/</w:t>
      </w:r>
    </w:p>
    <w:p w:rsidRPr="005C0D99" w:rsidR="005C0D99" w:rsidP="005C0D99" w:rsidRDefault="005C0D99" w14:paraId="7D4B33CA" w14:textId="57D535BC">
      <w:pPr>
        <w:pStyle w:val="Code"/>
      </w:pPr>
      <w:proofErr w:type="spellStart"/>
      <w:proofErr w:type="gramStart"/>
      <w:r w:rsidRPr="005C0D99">
        <w:t>cp</w:t>
      </w:r>
      <w:proofErr w:type="spellEnd"/>
      <w:proofErr w:type="gramEnd"/>
      <w:r w:rsidRPr="005C0D99">
        <w:t xml:space="preserve"> </w:t>
      </w:r>
      <w:proofErr w:type="spellStart"/>
      <w:proofErr w:type="gramStart"/>
      <w:r w:rsidRPr="005C0D99">
        <w:t>monvm.vmdk</w:t>
      </w:r>
      <w:proofErr w:type="spellEnd"/>
      <w:proofErr w:type="gramEnd"/>
      <w:r w:rsidRPr="005C0D99">
        <w:t>/</w:t>
      </w:r>
      <w:proofErr w:type="spellStart"/>
      <w:r w:rsidRPr="005C0D99">
        <w:t>tmp</w:t>
      </w:r>
      <w:proofErr w:type="spellEnd"/>
      <w:r w:rsidRPr="005C0D99">
        <w:t>/</w:t>
      </w:r>
    </w:p>
    <w:p w:rsidRPr="005C0D99" w:rsidR="005C0D99" w:rsidP="001B67BE" w:rsidRDefault="005C0D99" w14:paraId="562D7ADC" w14:textId="7DEB7BEA">
      <w:pPr>
        <w:spacing w:before="240"/>
      </w:pPr>
      <w:r w:rsidRPr="005C0D99">
        <w:rPr>
          <w:b/>
          <w:bCs/>
        </w:rPr>
        <w:t>2. Importer l'OVF</w:t>
      </w:r>
    </w:p>
    <w:p w:rsidRPr="005C0D99" w:rsidR="005C0D99" w:rsidP="005C0D99" w:rsidRDefault="005C0D99" w14:paraId="29CF3C44" w14:textId="77777777">
      <w:pPr>
        <w:pStyle w:val="Code"/>
      </w:pPr>
      <w:proofErr w:type="spellStart"/>
      <w:proofErr w:type="gramStart"/>
      <w:r w:rsidRPr="005C0D99">
        <w:t>qm</w:t>
      </w:r>
      <w:proofErr w:type="spellEnd"/>
      <w:proofErr w:type="gramEnd"/>
      <w:r w:rsidRPr="005C0D99">
        <w:t xml:space="preserve"> </w:t>
      </w:r>
      <w:proofErr w:type="spellStart"/>
      <w:r w:rsidRPr="005C0D99">
        <w:t>importovf</w:t>
      </w:r>
      <w:proofErr w:type="spellEnd"/>
      <w:r w:rsidRPr="005C0D99">
        <w:t xml:space="preserve"> &lt;VMID&gt; /</w:t>
      </w:r>
      <w:proofErr w:type="spellStart"/>
      <w:r w:rsidRPr="005C0D99">
        <w:t>tmp</w:t>
      </w:r>
      <w:proofErr w:type="spellEnd"/>
      <w:r w:rsidRPr="005C0D99">
        <w:t>/</w:t>
      </w:r>
      <w:proofErr w:type="spellStart"/>
      <w:r w:rsidRPr="005C0D99">
        <w:t>monvm.ovf</w:t>
      </w:r>
      <w:proofErr w:type="spellEnd"/>
      <w:r w:rsidRPr="005C0D99">
        <w:t xml:space="preserve"> &lt;</w:t>
      </w:r>
      <w:proofErr w:type="spellStart"/>
      <w:r w:rsidRPr="005C0D99">
        <w:t>storage</w:t>
      </w:r>
      <w:proofErr w:type="spellEnd"/>
      <w:r w:rsidRPr="005C0D99">
        <w:t>&gt;</w:t>
      </w:r>
    </w:p>
    <w:p w:rsidRPr="005C0D99" w:rsidR="005C0D99" w:rsidP="005C0D99" w:rsidRDefault="005C0D99" w14:paraId="704CDA39" w14:textId="685CB44B">
      <w:r w:rsidRPr="005C0D99">
        <w:t>Exemple :</w:t>
      </w:r>
    </w:p>
    <w:p w:rsidRPr="005C0D99" w:rsidR="005C0D99" w:rsidP="005C0D99" w:rsidRDefault="005C0D99" w14:paraId="4F5CB8B6" w14:textId="01668CB9">
      <w:pPr>
        <w:pStyle w:val="Code"/>
      </w:pPr>
      <w:proofErr w:type="spellStart"/>
      <w:proofErr w:type="gramStart"/>
      <w:r w:rsidRPr="005C0D99">
        <w:t>qm</w:t>
      </w:r>
      <w:proofErr w:type="spellEnd"/>
      <w:proofErr w:type="gramEnd"/>
      <w:r w:rsidRPr="005C0D99">
        <w:t xml:space="preserve"> </w:t>
      </w:r>
      <w:proofErr w:type="spellStart"/>
      <w:r w:rsidRPr="005C0D99">
        <w:t>importovf</w:t>
      </w:r>
      <w:proofErr w:type="spellEnd"/>
      <w:r w:rsidRPr="005C0D99">
        <w:t xml:space="preserve"> 100 /</w:t>
      </w:r>
      <w:proofErr w:type="spellStart"/>
      <w:r w:rsidRPr="005C0D99">
        <w:t>tmp</w:t>
      </w:r>
      <w:proofErr w:type="spellEnd"/>
      <w:r w:rsidRPr="005C0D99">
        <w:t>/</w:t>
      </w:r>
      <w:r w:rsidR="00057E04">
        <w:t>Debian13-</w:t>
      </w:r>
      <w:r w:rsidR="00D252E5">
        <w:t>passbolt</w:t>
      </w:r>
      <w:r w:rsidRPr="005C0D99">
        <w:t>.ovf local-</w:t>
      </w:r>
      <w:proofErr w:type="spellStart"/>
      <w:r w:rsidRPr="005C0D99">
        <w:t>lvm</w:t>
      </w:r>
      <w:proofErr w:type="spellEnd"/>
    </w:p>
    <w:p w:rsidR="004C41B4" w:rsidP="005C0D99" w:rsidRDefault="004C41B4" w14:paraId="3FB48D50" w14:textId="65271190">
      <w:r>
        <w:t>Patienter le temps de l’importation</w:t>
      </w:r>
      <w:r w:rsidR="007C79C5">
        <w:t>, puis une fois l’import terminé, la VM devrait apparaître dans l’arborescence de Proxmox.</w:t>
      </w:r>
    </w:p>
    <w:p w:rsidR="007C79C5" w:rsidP="005C0D99" w:rsidRDefault="00D252E5" w14:paraId="0669AA1A" w14:textId="70BC0B9F">
      <w:r>
        <w:rPr>
          <w:noProof/>
        </w:rPr>
        <w:drawing>
          <wp:inline distT="0" distB="0" distL="0" distR="0" wp14:anchorId="7916BB0F" wp14:editId="781328A7">
            <wp:extent cx="2904762" cy="1457143"/>
            <wp:effectExtent l="0" t="0" r="0" b="0"/>
            <wp:docPr id="17571964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9644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04762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D99" w:rsidRDefault="005C0D99" w14:paraId="3BF613EB" w14:textId="6FFD0B91">
      <w:r>
        <w:br w:type="page"/>
      </w:r>
    </w:p>
    <w:p w:rsidR="005159D1" w:rsidP="005159D1" w:rsidRDefault="00377087" w14:paraId="0F4F11FD" w14:textId="06BFD0F1">
      <w:pPr>
        <w:pStyle w:val="Titre1"/>
      </w:pPr>
      <w:bookmarkStart w:name="_Toc1337741370" w:id="1369846210"/>
      <w:r w:rsidR="00377087">
        <w:rPr/>
        <w:t>Réseaux Proxmox</w:t>
      </w:r>
      <w:bookmarkEnd w:id="1369846210"/>
    </w:p>
    <w:p w:rsidRPr="007B58D9" w:rsidR="007B58D9" w:rsidP="007B58D9" w:rsidRDefault="007B58D9" w14:paraId="4761FF0F" w14:textId="118CC9AD">
      <w:pPr>
        <w:pStyle w:val="Titre2"/>
      </w:pPr>
      <w:bookmarkStart w:name="_Toc524983741" w:id="658738370"/>
      <w:r w:rsidR="007B58D9">
        <w:rPr/>
        <w:t>Définition</w:t>
      </w:r>
      <w:bookmarkEnd w:id="658738370"/>
    </w:p>
    <w:p w:rsidR="00F917F6" w:rsidP="00245306" w:rsidRDefault="00F917F6" w14:paraId="3057888E" w14:textId="0F605A39">
      <w:pPr>
        <w:pStyle w:val="Titre3"/>
      </w:pPr>
      <w:bookmarkStart w:name="_Toc1744565440" w:id="523643901"/>
      <w:r w:rsidR="00F917F6">
        <w:rPr/>
        <w:t>Linux Bridge</w:t>
      </w:r>
      <w:bookmarkEnd w:id="523643901"/>
    </w:p>
    <w:p w:rsidR="00F917F6" w:rsidP="00F917F6" w:rsidRDefault="009A1B9C" w14:paraId="738B3315" w14:textId="6B920663">
      <w:r>
        <w:t>L’interface Linux Bridge est un pont con</w:t>
      </w:r>
      <w:r w:rsidR="00216C20">
        <w:t>çu pour fonctionner comme un commutateur réseau virtue</w:t>
      </w:r>
      <w:r w:rsidR="00FC6FEB">
        <w:t>l permettant de connecter les machines virtuelles/conteneurs a</w:t>
      </w:r>
      <w:r w:rsidR="00CE3578">
        <w:t>u réseau physique.</w:t>
      </w:r>
    </w:p>
    <w:p w:rsidR="00CE3578" w:rsidP="00F917F6" w:rsidRDefault="00CE3578" w14:paraId="50AA5E2A" w14:textId="236684FC">
      <w:r>
        <w:t>Similaire au mode « </w:t>
      </w:r>
      <w:r w:rsidRPr="007650EE">
        <w:rPr>
          <w:b/>
          <w:bCs/>
        </w:rPr>
        <w:t>bridge</w:t>
      </w:r>
      <w:r>
        <w:t xml:space="preserve"> » de </w:t>
      </w:r>
      <w:proofErr w:type="spellStart"/>
      <w:r>
        <w:t>VmWare</w:t>
      </w:r>
      <w:proofErr w:type="spellEnd"/>
      <w:r>
        <w:t xml:space="preserve"> Workstation, on va lier </w:t>
      </w:r>
      <w:r w:rsidR="007650EE">
        <w:t>une carte réseau physique à une carte réseau virtuelle.</w:t>
      </w:r>
    </w:p>
    <w:p w:rsidR="007650EE" w:rsidP="00F917F6" w:rsidRDefault="00E81476" w14:paraId="06F53A14" w14:textId="6AA024A8">
      <w:r>
        <w:t>L’option « </w:t>
      </w:r>
      <w:r w:rsidRPr="00E81476">
        <w:rPr>
          <w:b/>
          <w:bCs/>
        </w:rPr>
        <w:t xml:space="preserve">VLAN </w:t>
      </w:r>
      <w:proofErr w:type="spellStart"/>
      <w:r w:rsidRPr="00E81476">
        <w:rPr>
          <w:b/>
          <w:bCs/>
        </w:rPr>
        <w:t>aware</w:t>
      </w:r>
      <w:proofErr w:type="spellEnd"/>
      <w:r>
        <w:t> » permet de prendre en charge les tags VLANS au niveau de l’interface Linux Bridge.</w:t>
      </w:r>
    </w:p>
    <w:p w:rsidR="00E81476" w:rsidP="00245306" w:rsidRDefault="00146814" w14:paraId="6D8E5386" w14:textId="662571F0">
      <w:pPr>
        <w:pStyle w:val="Titre3"/>
      </w:pPr>
      <w:bookmarkStart w:name="_Toc393043129" w:id="2031321133"/>
      <w:r w:rsidR="00146814">
        <w:rPr/>
        <w:t>Linux Bond</w:t>
      </w:r>
      <w:bookmarkEnd w:id="2031321133"/>
    </w:p>
    <w:p w:rsidR="00146814" w:rsidP="00146814" w:rsidRDefault="00146814" w14:paraId="6429471D" w14:textId="0CCF5FA4">
      <w:r>
        <w:t xml:space="preserve">Le Bonding est une technique </w:t>
      </w:r>
      <w:r w:rsidR="00FE0CCE">
        <w:t xml:space="preserve">qui permet de lier plusieurs carte réseaux physique en une seule interface </w:t>
      </w:r>
      <w:r w:rsidR="003E3D82">
        <w:t>réseau logique</w:t>
      </w:r>
      <w:r w:rsidR="009E66B1">
        <w:t xml:space="preserve"> afin d’assurer une redondance et augmenter les performance</w:t>
      </w:r>
      <w:r w:rsidR="00AA71EE">
        <w:t>s</w:t>
      </w:r>
      <w:r w:rsidR="009E66B1">
        <w:t xml:space="preserve"> avec une répartition du trafic sur plusieurs liens.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547"/>
        <w:gridCol w:w="7909"/>
      </w:tblGrid>
      <w:tr w:rsidR="00CE795F" w:rsidTr="00DF4BCF" w14:paraId="79D89A8D" w14:textId="77777777">
        <w:tc>
          <w:tcPr>
            <w:tcW w:w="2547" w:type="dxa"/>
          </w:tcPr>
          <w:p w:rsidR="00CE795F" w:rsidP="00146814" w:rsidRDefault="00DF4BCF" w14:paraId="5C9635F5" w14:textId="29F1D343">
            <w:proofErr w:type="gramStart"/>
            <w:r w:rsidRPr="00DF4BCF">
              <w:rPr>
                <w:b/>
                <w:bCs/>
              </w:rPr>
              <w:t>mode</w:t>
            </w:r>
            <w:proofErr w:type="gramEnd"/>
            <w:r w:rsidRPr="00DF4BCF">
              <w:rPr>
                <w:b/>
                <w:bCs/>
              </w:rPr>
              <w:t xml:space="preserve"> 0 (Round Robin)</w:t>
            </w:r>
          </w:p>
        </w:tc>
        <w:tc>
          <w:tcPr>
            <w:tcW w:w="7909" w:type="dxa"/>
          </w:tcPr>
          <w:p w:rsidR="00CE795F" w:rsidP="00146814" w:rsidRDefault="00361407" w14:paraId="09A0D358" w14:textId="14996A79">
            <w:r>
              <w:t>R</w:t>
            </w:r>
            <w:r w:rsidRPr="00361407">
              <w:t>épartit les paquets de manière circulaire entre les interfaces, via le mode baptisé Round Robin. Ce mode améliore la tolérance aux pannes et l'équilibrage de charge.</w:t>
            </w:r>
            <w:r w:rsidR="00866182">
              <w:t xml:space="preserve"> I</w:t>
            </w:r>
            <w:r w:rsidRPr="00866182" w:rsidR="00866182">
              <w:t>l est déconseillé en production car il envoie les paquets d'une même source sur plusieurs interfaces physiques simultanément, ce qui provoque une confusion dans la table MAC du switch</w:t>
            </w:r>
            <w:r w:rsidR="00D2431E">
              <w:t>.</w:t>
            </w:r>
          </w:p>
        </w:tc>
      </w:tr>
      <w:tr w:rsidR="00CE795F" w:rsidTr="00DF4BCF" w14:paraId="1CA13B4B" w14:textId="77777777">
        <w:tc>
          <w:tcPr>
            <w:tcW w:w="2547" w:type="dxa"/>
          </w:tcPr>
          <w:p w:rsidR="00CE795F" w:rsidP="00146814" w:rsidRDefault="00DF4BCF" w14:paraId="05AE0D49" w14:textId="3289E9E0">
            <w:proofErr w:type="gramStart"/>
            <w:r w:rsidRPr="00DF4BCF">
              <w:rPr>
                <w:b/>
                <w:bCs/>
              </w:rPr>
              <w:t>mode</w:t>
            </w:r>
            <w:proofErr w:type="gramEnd"/>
            <w:r w:rsidRPr="00DF4BCF">
              <w:rPr>
                <w:b/>
                <w:bCs/>
              </w:rPr>
              <w:t xml:space="preserve"> 1 (active-backup)</w:t>
            </w:r>
          </w:p>
        </w:tc>
        <w:tc>
          <w:tcPr>
            <w:tcW w:w="7909" w:type="dxa"/>
          </w:tcPr>
          <w:p w:rsidR="00CE795F" w:rsidP="00146814" w:rsidRDefault="00361407" w14:paraId="014058F4" w14:textId="4CB74AFF">
            <w:r w:rsidRPr="00361407">
              <w:t>Une interface est active, l’autre prend le relais en cas de panne.</w:t>
            </w:r>
          </w:p>
        </w:tc>
      </w:tr>
      <w:tr w:rsidR="00CE795F" w:rsidTr="00DF4BCF" w14:paraId="2E76A225" w14:textId="77777777">
        <w:tc>
          <w:tcPr>
            <w:tcW w:w="2547" w:type="dxa"/>
          </w:tcPr>
          <w:p w:rsidR="00CE795F" w:rsidP="00146814" w:rsidRDefault="00DF4BCF" w14:paraId="706C7DFE" w14:textId="52F1139F">
            <w:proofErr w:type="gramStart"/>
            <w:r w:rsidRPr="00DF4BCF">
              <w:rPr>
                <w:b/>
                <w:bCs/>
              </w:rPr>
              <w:t>mode</w:t>
            </w:r>
            <w:proofErr w:type="gramEnd"/>
            <w:r w:rsidRPr="00DF4BCF">
              <w:rPr>
                <w:b/>
                <w:bCs/>
              </w:rPr>
              <w:t xml:space="preserve"> 2 (balance XOR)</w:t>
            </w:r>
          </w:p>
        </w:tc>
        <w:tc>
          <w:tcPr>
            <w:tcW w:w="7909" w:type="dxa"/>
          </w:tcPr>
          <w:p w:rsidR="00CE795F" w:rsidP="00361407" w:rsidRDefault="00361407" w14:paraId="0D2A6523" w14:textId="09328363">
            <w:r>
              <w:t>S</w:t>
            </w:r>
            <w:r w:rsidRPr="00361407">
              <w:t>élection de l’interface selon une opération XOR sur l’adresse MAC</w:t>
            </w:r>
          </w:p>
        </w:tc>
      </w:tr>
      <w:tr w:rsidR="00CE795F" w:rsidTr="00DF4BCF" w14:paraId="0D3350B9" w14:textId="77777777">
        <w:tc>
          <w:tcPr>
            <w:tcW w:w="2547" w:type="dxa"/>
          </w:tcPr>
          <w:p w:rsidR="00CE795F" w:rsidP="00146814" w:rsidRDefault="00DF4BCF" w14:paraId="18372249" w14:textId="548ABC15">
            <w:proofErr w:type="gramStart"/>
            <w:r w:rsidRPr="00DF4BCF">
              <w:rPr>
                <w:b/>
                <w:bCs/>
              </w:rPr>
              <w:t>mode</w:t>
            </w:r>
            <w:proofErr w:type="gramEnd"/>
            <w:r w:rsidRPr="00DF4BCF">
              <w:rPr>
                <w:b/>
                <w:bCs/>
              </w:rPr>
              <w:t xml:space="preserve"> 4 (802.3ad)</w:t>
            </w:r>
          </w:p>
        </w:tc>
        <w:tc>
          <w:tcPr>
            <w:tcW w:w="7909" w:type="dxa"/>
          </w:tcPr>
          <w:p w:rsidR="00CE795F" w:rsidP="00146814" w:rsidRDefault="009F04E1" w14:paraId="162B10E1" w14:textId="0DF01909">
            <w:r>
              <w:t>A</w:t>
            </w:r>
            <w:r w:rsidRPr="009F04E1">
              <w:t xml:space="preserve">grégation dynamique via le protocole LACP (Link </w:t>
            </w:r>
            <w:proofErr w:type="spellStart"/>
            <w:r w:rsidRPr="009F04E1">
              <w:t>Aggregation</w:t>
            </w:r>
            <w:proofErr w:type="spellEnd"/>
            <w:r w:rsidRPr="009F04E1">
              <w:t xml:space="preserve"> Control Protocol). Nécessite une configuration adéquate du switch.</w:t>
            </w:r>
          </w:p>
        </w:tc>
      </w:tr>
      <w:tr w:rsidR="00180EBB" w:rsidTr="00DF4BCF" w14:paraId="2CCAE10C" w14:textId="77777777">
        <w:tc>
          <w:tcPr>
            <w:tcW w:w="2547" w:type="dxa"/>
          </w:tcPr>
          <w:p w:rsidR="00180EBB" w:rsidP="00146814" w:rsidRDefault="00DF4BCF" w14:paraId="0F1ABDA7" w14:textId="0797C22D">
            <w:proofErr w:type="gramStart"/>
            <w:r w:rsidRPr="00DF4BCF">
              <w:rPr>
                <w:b/>
                <w:bCs/>
              </w:rPr>
              <w:t>mode</w:t>
            </w:r>
            <w:proofErr w:type="gramEnd"/>
            <w:r w:rsidRPr="00DF4BCF">
              <w:rPr>
                <w:b/>
                <w:bCs/>
              </w:rPr>
              <w:t xml:space="preserve"> 5 (balance TLB)</w:t>
            </w:r>
          </w:p>
        </w:tc>
        <w:tc>
          <w:tcPr>
            <w:tcW w:w="7909" w:type="dxa"/>
          </w:tcPr>
          <w:p w:rsidR="00180EBB" w:rsidP="00146814" w:rsidRDefault="009F04E1" w14:paraId="0FEA5BA7" w14:textId="196CF3D2">
            <w:r>
              <w:t>E</w:t>
            </w:r>
            <w:r w:rsidRPr="009F04E1">
              <w:t xml:space="preserve">quilibrage de charge à la transmission uniquement, c'est-à-dire sur le trafic sortant, en fonction de la charge des interfaces (TLB = Transmit </w:t>
            </w:r>
            <w:proofErr w:type="spellStart"/>
            <w:r w:rsidRPr="009F04E1">
              <w:t>Load</w:t>
            </w:r>
            <w:proofErr w:type="spellEnd"/>
            <w:r w:rsidRPr="009F04E1">
              <w:t xml:space="preserve"> Balancing).</w:t>
            </w:r>
          </w:p>
        </w:tc>
      </w:tr>
      <w:tr w:rsidR="00180EBB" w:rsidTr="00DF4BCF" w14:paraId="14659749" w14:textId="77777777">
        <w:tc>
          <w:tcPr>
            <w:tcW w:w="2547" w:type="dxa"/>
          </w:tcPr>
          <w:p w:rsidR="00180EBB" w:rsidP="00146814" w:rsidRDefault="00361407" w14:paraId="44DF0201" w14:textId="59451E83">
            <w:proofErr w:type="gramStart"/>
            <w:r w:rsidRPr="00361407">
              <w:rPr>
                <w:b/>
                <w:bCs/>
              </w:rPr>
              <w:t>mode</w:t>
            </w:r>
            <w:proofErr w:type="gramEnd"/>
            <w:r w:rsidRPr="00361407">
              <w:rPr>
                <w:b/>
                <w:bCs/>
              </w:rPr>
              <w:t xml:space="preserve"> 6 (balance ALB)</w:t>
            </w:r>
          </w:p>
        </w:tc>
        <w:tc>
          <w:tcPr>
            <w:tcW w:w="7909" w:type="dxa"/>
          </w:tcPr>
          <w:p w:rsidR="00180EBB" w:rsidP="00146814" w:rsidRDefault="009F04E1" w14:paraId="3A5CC7B1" w14:textId="661E47B1">
            <w:r>
              <w:t>E</w:t>
            </w:r>
            <w:r w:rsidRPr="009F04E1">
              <w:t xml:space="preserve">quilibrage de charge à la transmission et à la réception (ALB = Adaptive </w:t>
            </w:r>
            <w:proofErr w:type="spellStart"/>
            <w:r w:rsidRPr="009F04E1">
              <w:t>Load</w:t>
            </w:r>
            <w:proofErr w:type="spellEnd"/>
            <w:r w:rsidRPr="009F04E1">
              <w:t xml:space="preserve"> Balancing).</w:t>
            </w:r>
          </w:p>
        </w:tc>
      </w:tr>
    </w:tbl>
    <w:p w:rsidR="00CE795F" w:rsidP="00146814" w:rsidRDefault="00CE795F" w14:paraId="310788EF" w14:textId="77777777"/>
    <w:p w:rsidR="00AA71EE" w:rsidP="00245306" w:rsidRDefault="00AA71EE" w14:paraId="3A0C8176" w14:textId="0D796CAE">
      <w:pPr>
        <w:pStyle w:val="Titre3"/>
      </w:pPr>
      <w:bookmarkStart w:name="_Toc1957673060" w:id="1351368276"/>
      <w:r w:rsidR="00AA71EE">
        <w:rPr/>
        <w:t>Linux VLAN</w:t>
      </w:r>
      <w:bookmarkEnd w:id="1351368276"/>
    </w:p>
    <w:p w:rsidR="00AA71EE" w:rsidP="00AA71EE" w:rsidRDefault="0045202D" w14:paraId="07B5B6FA" w14:textId="221D8C28">
      <w:r>
        <w:t xml:space="preserve">Permet de segmenter </w:t>
      </w:r>
      <w:r w:rsidR="009F72F5">
        <w:t xml:space="preserve">et d’isoler </w:t>
      </w:r>
      <w:r w:rsidR="00986048">
        <w:t>un domaine de diffusion</w:t>
      </w:r>
      <w:r w:rsidR="007C1451">
        <w:t>.</w:t>
      </w:r>
    </w:p>
    <w:p w:rsidR="007C1451" w:rsidP="00AA71EE" w:rsidRDefault="007C1451" w14:paraId="45DE085F" w14:textId="77777777"/>
    <w:p w:rsidR="00236135" w:rsidP="00AA71EE" w:rsidRDefault="00236135" w14:paraId="02B4960B" w14:textId="5519D27C">
      <w:r>
        <w:t xml:space="preserve">Il existe Open </w:t>
      </w:r>
      <w:proofErr w:type="spellStart"/>
      <w:r>
        <w:t>vSwitch</w:t>
      </w:r>
      <w:proofErr w:type="spellEnd"/>
      <w:r>
        <w:t xml:space="preserve"> pour créer également </w:t>
      </w:r>
      <w:r w:rsidR="00245306">
        <w:t>des éléments réseaux sur Proxmox.</w:t>
      </w:r>
    </w:p>
    <w:p w:rsidR="00BB737E" w:rsidRDefault="00BB737E" w14:paraId="2FCD67AC" w14:textId="5ED57862">
      <w:r>
        <w:br w:type="page"/>
      </w:r>
    </w:p>
    <w:p w:rsidR="00245306" w:rsidP="00245306" w:rsidRDefault="00DF794E" w14:paraId="5AC78ED9" w14:textId="01493271">
      <w:pPr>
        <w:pStyle w:val="Titre2"/>
      </w:pPr>
      <w:bookmarkStart w:name="_Toc210021983" w:id="1702873330"/>
      <w:r w:rsidR="00DF794E">
        <w:rPr/>
        <w:t>Configuration par défaut</w:t>
      </w:r>
      <w:bookmarkEnd w:id="1702873330"/>
    </w:p>
    <w:p w:rsidR="00DF794E" w:rsidP="00DF794E" w:rsidRDefault="00DF794E" w14:paraId="1D1D05FB" w14:textId="20964FEA">
      <w:r>
        <w:t xml:space="preserve">Sélectionner le nœud </w:t>
      </w:r>
      <w:proofErr w:type="spellStart"/>
      <w:r>
        <w:t>proxmox</w:t>
      </w:r>
      <w:proofErr w:type="spellEnd"/>
      <w:r>
        <w:t>, puis aller dans « </w:t>
      </w:r>
      <w:r w:rsidRPr="00DF794E">
        <w:rPr>
          <w:b/>
          <w:bCs/>
        </w:rPr>
        <w:t xml:space="preserve">System </w:t>
      </w:r>
      <w:r w:rsidRPr="00DF794E">
        <w:rPr>
          <w:rFonts w:ascii="Wingdings" w:hAnsi="Wingdings" w:eastAsia="Wingdings" w:cs="Wingdings"/>
          <w:b/>
          <w:bCs/>
        </w:rPr>
        <w:t>à</w:t>
      </w:r>
      <w:r w:rsidRPr="00DF794E">
        <w:rPr>
          <w:b/>
          <w:bCs/>
        </w:rPr>
        <w:t xml:space="preserve"> Network</w:t>
      </w:r>
      <w:r>
        <w:t> »</w:t>
      </w:r>
      <w:r w:rsidR="001049B6">
        <w:t>.</w:t>
      </w:r>
    </w:p>
    <w:p w:rsidRPr="00DF794E" w:rsidR="001049B6" w:rsidP="00DF794E" w:rsidRDefault="001049B6" w14:paraId="15A5D6A8" w14:textId="13562D69">
      <w:r>
        <w:t xml:space="preserve">Il est possible de voir les cartes réseaux </w:t>
      </w:r>
      <w:r w:rsidR="00EA372F">
        <w:t xml:space="preserve">disponible </w:t>
      </w:r>
      <w:r w:rsidR="007B58D9">
        <w:t>physique et virtuelles.</w:t>
      </w:r>
    </w:p>
    <w:p w:rsidR="00DF794E" w:rsidP="00DF794E" w:rsidRDefault="00DF794E" w14:paraId="32FD439E" w14:textId="3B8D3ECC">
      <w:r>
        <w:rPr>
          <w:noProof/>
        </w:rPr>
        <w:drawing>
          <wp:inline distT="0" distB="0" distL="0" distR="0" wp14:anchorId="34AEE716" wp14:editId="39A2DC32">
            <wp:extent cx="5218771" cy="1346828"/>
            <wp:effectExtent l="0" t="0" r="1270" b="6350"/>
            <wp:docPr id="15432465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465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37817" cy="135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8D9" w:rsidP="007B58D9" w:rsidRDefault="00474999" w14:paraId="0EA44420" w14:textId="5E51680E">
      <w:pPr>
        <w:pStyle w:val="Titre3"/>
      </w:pPr>
      <w:bookmarkStart w:name="_Toc1741113100" w:id="121328440"/>
      <w:r w:rsidR="00474999">
        <w:rPr/>
        <w:t xml:space="preserve">Créer </w:t>
      </w:r>
      <w:r w:rsidR="00544100">
        <w:rPr/>
        <w:t>un Linux Bridge</w:t>
      </w:r>
      <w:bookmarkEnd w:id="121328440"/>
    </w:p>
    <w:p w:rsidR="00BB737E" w:rsidP="00544100" w:rsidRDefault="00C64773" w14:paraId="36686AC9" w14:textId="77777777">
      <w:r>
        <w:t>Cliquer sur « </w:t>
      </w:r>
      <w:proofErr w:type="spellStart"/>
      <w:r w:rsidRPr="00BB737E">
        <w:rPr>
          <w:b/>
          <w:bCs/>
        </w:rPr>
        <w:t>Create</w:t>
      </w:r>
      <w:proofErr w:type="spellEnd"/>
      <w:r w:rsidRPr="00BB737E">
        <w:rPr>
          <w:b/>
          <w:bCs/>
        </w:rPr>
        <w:t xml:space="preserve"> </w:t>
      </w:r>
      <w:r w:rsidRPr="00BB737E">
        <w:rPr>
          <w:rFonts w:ascii="Wingdings" w:hAnsi="Wingdings" w:eastAsia="Wingdings" w:cs="Wingdings"/>
          <w:b/>
          <w:bCs/>
        </w:rPr>
        <w:t>à</w:t>
      </w:r>
      <w:r w:rsidRPr="00BB737E">
        <w:rPr>
          <w:b/>
          <w:bCs/>
        </w:rPr>
        <w:t xml:space="preserve"> Linux</w:t>
      </w:r>
      <w:r w:rsidRPr="00BB737E" w:rsidR="00BB737E">
        <w:rPr>
          <w:b/>
          <w:bCs/>
        </w:rPr>
        <w:t xml:space="preserve"> Bridge</w:t>
      </w:r>
      <w:r w:rsidR="00BB737E">
        <w:t> »</w:t>
      </w:r>
    </w:p>
    <w:p w:rsidR="00544100" w:rsidP="00544100" w:rsidRDefault="00BB737E" w14:paraId="68C0F64F" w14:textId="05E8288D">
      <w:pPr>
        <w:rPr>
          <w:noProof/>
        </w:rPr>
      </w:pPr>
      <w:r w:rsidRPr="00BB737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72D341" wp14:editId="7E9A0BEA">
            <wp:extent cx="2182268" cy="1706137"/>
            <wp:effectExtent l="0" t="0" r="8890" b="8890"/>
            <wp:docPr id="65840811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081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193525" cy="171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715ED" w:rsidR="008715ED" w:rsidP="008715ED" w:rsidRDefault="008715ED" w14:paraId="79B0AA09" w14:textId="1408FF9A">
      <w:pPr>
        <w:pStyle w:val="Paragraphedeliste"/>
        <w:numPr>
          <w:ilvl w:val="0"/>
          <w:numId w:val="13"/>
        </w:numPr>
        <w:rPr>
          <w:noProof/>
        </w:rPr>
      </w:pPr>
      <w:r w:rsidRPr="008715ED">
        <w:rPr>
          <w:b/>
          <w:bCs/>
          <w:noProof/>
        </w:rPr>
        <w:t>Name</w:t>
      </w:r>
      <w:r w:rsidRPr="008715ED">
        <w:rPr>
          <w:noProof/>
        </w:rPr>
        <w:t xml:space="preserve"> : donnez un nom, vous pouvez laisser </w:t>
      </w:r>
      <w:r w:rsidRPr="008715ED">
        <w:rPr>
          <w:b/>
          <w:bCs/>
          <w:noProof/>
        </w:rPr>
        <w:t>vmbr1</w:t>
      </w:r>
      <w:r w:rsidRPr="008715ED">
        <w:rPr>
          <w:noProof/>
        </w:rPr>
        <w:t xml:space="preserve">. Utilisez le champ </w:t>
      </w:r>
      <w:r w:rsidRPr="008715ED">
        <w:rPr>
          <w:b/>
          <w:bCs/>
          <w:noProof/>
        </w:rPr>
        <w:t>Comment</w:t>
      </w:r>
      <w:r w:rsidRPr="008715ED">
        <w:rPr>
          <w:noProof/>
        </w:rPr>
        <w:t xml:space="preserve"> pour décrire cette interface de façon précise. Ici, le nom est généré automatiquement et incrémenté (</w:t>
      </w:r>
      <w:r w:rsidRPr="008715ED">
        <w:rPr>
          <w:b/>
          <w:bCs/>
          <w:noProof/>
        </w:rPr>
        <w:t>vmbrX</w:t>
      </w:r>
      <w:r w:rsidRPr="008715ED">
        <w:rPr>
          <w:noProof/>
        </w:rPr>
        <w:t xml:space="preserve">). </w:t>
      </w:r>
    </w:p>
    <w:p w:rsidRPr="008715ED" w:rsidR="008715ED" w:rsidP="008715ED" w:rsidRDefault="008715ED" w14:paraId="09781B07" w14:textId="152AD495">
      <w:pPr>
        <w:pStyle w:val="Paragraphedeliste"/>
        <w:numPr>
          <w:ilvl w:val="0"/>
          <w:numId w:val="13"/>
        </w:numPr>
        <w:rPr>
          <w:noProof/>
        </w:rPr>
      </w:pPr>
      <w:r w:rsidRPr="008715ED">
        <w:rPr>
          <w:b/>
          <w:bCs/>
          <w:noProof/>
        </w:rPr>
        <w:t>Bridge ports</w:t>
      </w:r>
      <w:r w:rsidRPr="008715ED">
        <w:rPr>
          <w:noProof/>
        </w:rPr>
        <w:t xml:space="preserve"> : indiquez le nom de l'interface physique avec laquelle créer un pont. Ici, ce sera </w:t>
      </w:r>
      <w:r w:rsidRPr="008715ED">
        <w:rPr>
          <w:b/>
          <w:bCs/>
          <w:noProof/>
        </w:rPr>
        <w:t>wlp3s0</w:t>
      </w:r>
      <w:r w:rsidRPr="008715ED">
        <w:rPr>
          <w:noProof/>
        </w:rPr>
        <w:t xml:space="preserve">. </w:t>
      </w:r>
    </w:p>
    <w:p w:rsidR="002E557E" w:rsidP="008715ED" w:rsidRDefault="008715ED" w14:paraId="5FB8155F" w14:textId="54A91B4F">
      <w:pPr>
        <w:pStyle w:val="Paragraphedeliste"/>
        <w:numPr>
          <w:ilvl w:val="0"/>
          <w:numId w:val="13"/>
        </w:numPr>
        <w:rPr>
          <w:noProof/>
        </w:rPr>
      </w:pPr>
      <w:r w:rsidRPr="008715ED">
        <w:rPr>
          <w:b/>
          <w:bCs/>
          <w:noProof/>
        </w:rPr>
        <w:t>IPv4/CIDR</w:t>
      </w:r>
      <w:r w:rsidRPr="008715ED">
        <w:rPr>
          <w:noProof/>
        </w:rPr>
        <w:t xml:space="preserve"> : il n'est pas nécessaire d'associer une adresse IP à cette interface, sauf si vous désirez que l'hôte Proxmox soit joignable depuis le réseau sous-jacent.</w:t>
      </w:r>
    </w:p>
    <w:p w:rsidR="00FC01B6" w:rsidP="00167ECF" w:rsidRDefault="00167ECF" w14:paraId="6D850897" w14:textId="12553FAC">
      <w:pPr>
        <w:jc w:val="center"/>
      </w:pPr>
      <w:r>
        <w:rPr>
          <w:noProof/>
        </w:rPr>
        <w:drawing>
          <wp:inline distT="0" distB="0" distL="0" distR="0" wp14:anchorId="6B786EDE" wp14:editId="697DEF7D">
            <wp:extent cx="4560849" cy="1891456"/>
            <wp:effectExtent l="0" t="0" r="0" b="0"/>
            <wp:docPr id="9359046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046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60849" cy="189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0489" w:rsidP="008F0489" w:rsidRDefault="009C27A3" w14:paraId="1447F484" w14:textId="7E632293">
      <w:pPr>
        <w:jc w:val="left"/>
      </w:pPr>
      <w:r>
        <w:t>Pour l’utilisation de VLAN, afficher les options avancé</w:t>
      </w:r>
      <w:r w:rsidR="007D4EE6">
        <w:t>e</w:t>
      </w:r>
      <w:r>
        <w:t>s et renseigner les VLANS à prendre en considération</w:t>
      </w:r>
      <w:r w:rsidR="007D4EE6">
        <w:t xml:space="preserve"> dans la case « </w:t>
      </w:r>
      <w:r w:rsidRPr="007D4EE6" w:rsidR="007D4EE6">
        <w:rPr>
          <w:b/>
          <w:bCs/>
        </w:rPr>
        <w:t>VLAN IDs</w:t>
      </w:r>
      <w:r w:rsidR="007D4EE6">
        <w:t> ».</w:t>
      </w:r>
    </w:p>
    <w:p w:rsidR="008B3C59" w:rsidP="008B3C59" w:rsidRDefault="008B3C59" w14:paraId="71CCD443" w14:textId="16673B7C">
      <w:pPr>
        <w:jc w:val="left"/>
      </w:pPr>
      <w:r>
        <w:t>Cliquer sur « </w:t>
      </w:r>
      <w:r w:rsidRPr="002F2B74">
        <w:rPr>
          <w:b/>
          <w:bCs/>
        </w:rPr>
        <w:t xml:space="preserve">Apply </w:t>
      </w:r>
      <w:r w:rsidRPr="002F2B74" w:rsidR="002F2B74">
        <w:rPr>
          <w:b/>
          <w:bCs/>
        </w:rPr>
        <w:t>Configuration</w:t>
      </w:r>
      <w:r w:rsidR="002F2B74">
        <w:t> »</w:t>
      </w:r>
      <w:r w:rsidR="00990A96">
        <w:t xml:space="preserve"> pour appliquer la </w:t>
      </w:r>
      <w:r w:rsidR="009C2356">
        <w:t>configuration.</w:t>
      </w:r>
    </w:p>
    <w:p w:rsidR="00D6253D" w:rsidRDefault="00F36702" w14:paraId="2BC5299D" w14:textId="2D23B1A0">
      <w:r>
        <w:t>Pour utiliser un vlan sur une VM, aller dans la partie « </w:t>
      </w:r>
      <w:r w:rsidRPr="004557C1">
        <w:rPr>
          <w:b/>
          <w:bCs/>
        </w:rPr>
        <w:t>Hardware</w:t>
      </w:r>
      <w:r>
        <w:t xml:space="preserve"> » </w:t>
      </w:r>
      <w:r w:rsidR="004557C1">
        <w:t>de la machine virtuelle puis éditer la ligne « </w:t>
      </w:r>
      <w:r w:rsidRPr="004557C1" w:rsidR="004557C1">
        <w:rPr>
          <w:b/>
          <w:bCs/>
        </w:rPr>
        <w:t xml:space="preserve">Network </w:t>
      </w:r>
      <w:proofErr w:type="spellStart"/>
      <w:r w:rsidRPr="004557C1" w:rsidR="004557C1">
        <w:rPr>
          <w:b/>
          <w:bCs/>
        </w:rPr>
        <w:t>Device</w:t>
      </w:r>
      <w:proofErr w:type="spellEnd"/>
      <w:r w:rsidR="004557C1">
        <w:t> »</w:t>
      </w:r>
      <w:r w:rsidR="003A0AB7">
        <w:t>.</w:t>
      </w:r>
    </w:p>
    <w:p w:rsidR="002C0BAB" w:rsidRDefault="002C0BAB" w14:paraId="1DA29366" w14:textId="37E075E4">
      <w:r>
        <w:rPr>
          <w:noProof/>
        </w:rPr>
        <w:drawing>
          <wp:inline distT="0" distB="0" distL="0" distR="0" wp14:anchorId="39178A2A" wp14:editId="3E13C949">
            <wp:extent cx="6645910" cy="2760345"/>
            <wp:effectExtent l="0" t="0" r="2540" b="1905"/>
            <wp:docPr id="11177570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5705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9AB" w:rsidRDefault="00D349AB" w14:paraId="00BCD5C9" w14:textId="32ED3669">
      <w:r>
        <w:t xml:space="preserve">Sélectionner la carte réseau qui prends en considération les VLANS et le tag VLAN à </w:t>
      </w:r>
      <w:r w:rsidR="00505C78">
        <w:t>appliquer.</w:t>
      </w:r>
    </w:p>
    <w:p w:rsidR="00505C78" w:rsidRDefault="00505C78" w14:paraId="19DB9BB4" w14:textId="22925FFF">
      <w:r>
        <w:rPr>
          <w:noProof/>
        </w:rPr>
        <w:drawing>
          <wp:inline distT="0" distB="0" distL="0" distR="0" wp14:anchorId="64797820" wp14:editId="23025033">
            <wp:extent cx="5761905" cy="1771429"/>
            <wp:effectExtent l="0" t="0" r="0" b="635"/>
            <wp:docPr id="528534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347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1905" cy="1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420DF" w:rsidR="000420DF" w:rsidP="000420DF" w:rsidRDefault="000420DF" w14:paraId="548F1015" w14:textId="63A09C50">
      <w:pPr>
        <w:rPr>
          <w:b/>
          <w:bCs/>
        </w:rPr>
      </w:pPr>
      <w:r w:rsidRPr="000420DF">
        <w:rPr>
          <w:b/>
          <w:bCs/>
        </w:rPr>
        <w:t xml:space="preserve">Avec VLAN </w:t>
      </w:r>
      <w:proofErr w:type="spellStart"/>
      <w:r w:rsidRPr="000420DF">
        <w:rPr>
          <w:b/>
          <w:bCs/>
        </w:rPr>
        <w:t>aware</w:t>
      </w:r>
      <w:proofErr w:type="spellEnd"/>
      <w:r w:rsidRPr="000420DF">
        <w:rPr>
          <w:b/>
          <w:bCs/>
        </w:rPr>
        <w:t xml:space="preserve"> activé sur vmbr</w:t>
      </w:r>
      <w:r w:rsidR="00645EEA">
        <w:rPr>
          <w:b/>
          <w:bCs/>
        </w:rPr>
        <w:t>1</w:t>
      </w:r>
    </w:p>
    <w:p w:rsidRPr="000420DF" w:rsidR="000420DF" w:rsidP="000420DF" w:rsidRDefault="000420DF" w14:paraId="0F68E294" w14:textId="77777777">
      <w:r w:rsidRPr="000420DF">
        <w:t xml:space="preserve">Le bridge devient "conscient" des VLANs. Quand tu assignes </w:t>
      </w:r>
      <w:r w:rsidRPr="000420DF">
        <w:rPr>
          <w:b/>
          <w:bCs/>
        </w:rPr>
        <w:t>VLAN tag 10</w:t>
      </w:r>
      <w:r w:rsidRPr="000420DF">
        <w:t xml:space="preserve"> à une VM dans Proxmox :</w:t>
      </w:r>
    </w:p>
    <w:p w:rsidRPr="000420DF" w:rsidR="000420DF" w:rsidP="000420DF" w:rsidRDefault="000420DF" w14:paraId="45C8FF4A" w14:textId="77777777">
      <w:pPr>
        <w:pStyle w:val="Code"/>
      </w:pPr>
      <w:r w:rsidRPr="000420DF">
        <w:t>VM1 (tag 10) ──┐</w:t>
      </w:r>
    </w:p>
    <w:p w:rsidRPr="000420DF" w:rsidR="000420DF" w:rsidP="000420DF" w:rsidRDefault="000420DF" w14:paraId="4AF68436" w14:textId="57759917">
      <w:pPr>
        <w:pStyle w:val="Code"/>
      </w:pPr>
      <w:r w:rsidRPr="000420DF">
        <w:t>VM2 (tag 20) ──</w:t>
      </w:r>
      <w:r w:rsidRPr="000420DF">
        <w:rPr>
          <w:rFonts w:hint="eastAsia" w:ascii="MS Gothic" w:hAnsi="MS Gothic" w:eastAsia="MS Gothic" w:cs="MS Gothic"/>
        </w:rPr>
        <w:t>┤</w:t>
      </w:r>
      <w:r w:rsidRPr="000420DF">
        <w:rPr>
          <w:rFonts w:ascii="Calibri" w:hAnsi="Calibri" w:cs="Calibri"/>
        </w:rPr>
        <w:t>──</w:t>
      </w:r>
      <w:r w:rsidRPr="000420DF">
        <w:t xml:space="preserve"> vmbr</w:t>
      </w:r>
      <w:r w:rsidR="00645EEA">
        <w:t>1</w:t>
      </w:r>
      <w:r w:rsidRPr="000420DF">
        <w:t xml:space="preserve"> (VLAN </w:t>
      </w:r>
      <w:proofErr w:type="spellStart"/>
      <w:r w:rsidRPr="000420DF">
        <w:t>aware</w:t>
      </w:r>
      <w:proofErr w:type="spellEnd"/>
      <w:r w:rsidRPr="000420DF">
        <w:t xml:space="preserve">) </w:t>
      </w:r>
      <w:r w:rsidRPr="000420DF">
        <w:rPr>
          <w:rFonts w:ascii="Calibri" w:hAnsi="Calibri" w:cs="Calibri"/>
        </w:rPr>
        <w:t>──</w:t>
      </w:r>
      <w:r w:rsidRPr="000420DF">
        <w:t xml:space="preserve"> eth0 </w:t>
      </w:r>
      <w:r w:rsidRPr="000420DF">
        <w:rPr>
          <w:rFonts w:ascii="Calibri" w:hAnsi="Calibri" w:cs="Calibri"/>
        </w:rPr>
        <w:t>──</w:t>
      </w:r>
      <w:r w:rsidRPr="000420DF">
        <w:t xml:space="preserve"> switch </w:t>
      </w:r>
      <w:proofErr w:type="spellStart"/>
      <w:r w:rsidRPr="000420DF">
        <w:t>trunk</w:t>
      </w:r>
      <w:proofErr w:type="spellEnd"/>
    </w:p>
    <w:p w:rsidRPr="000420DF" w:rsidR="000420DF" w:rsidP="000420DF" w:rsidRDefault="000420DF" w14:paraId="6E3AECA6" w14:textId="77777777">
      <w:pPr>
        <w:pStyle w:val="Code"/>
      </w:pPr>
      <w:r w:rsidRPr="000420DF">
        <w:t>VM3 (tag 10) ──┘</w:t>
      </w:r>
    </w:p>
    <w:p w:rsidRPr="000420DF" w:rsidR="000420DF" w:rsidP="00645EEA" w:rsidRDefault="000420DF" w14:paraId="65957EC2" w14:textId="77777777">
      <w:pPr>
        <w:numPr>
          <w:ilvl w:val="0"/>
          <w:numId w:val="14"/>
        </w:numPr>
        <w:spacing w:after="0"/>
      </w:pPr>
      <w:r w:rsidRPr="000420DF">
        <w:t xml:space="preserve">VM1 et VM3 se voient entre elles </w:t>
      </w:r>
      <w:r w:rsidRPr="000420DF">
        <w:rPr>
          <w:b/>
          <w:bCs/>
        </w:rPr>
        <w:t>(même VLAN 10)</w:t>
      </w:r>
    </w:p>
    <w:p w:rsidRPr="000420DF" w:rsidR="000420DF" w:rsidP="00645EEA" w:rsidRDefault="000420DF" w14:paraId="332CCC64" w14:textId="77777777">
      <w:pPr>
        <w:numPr>
          <w:ilvl w:val="0"/>
          <w:numId w:val="14"/>
        </w:numPr>
        <w:spacing w:after="0"/>
      </w:pPr>
      <w:r w:rsidRPr="000420DF">
        <w:t xml:space="preserve">VM2 est isolée </w:t>
      </w:r>
      <w:r w:rsidRPr="000420DF">
        <w:rPr>
          <w:b/>
          <w:bCs/>
        </w:rPr>
        <w:t>(VLAN 20)</w:t>
      </w:r>
    </w:p>
    <w:p w:rsidR="00645EEA" w:rsidP="00645EEA" w:rsidRDefault="000420DF" w14:paraId="58A9F217" w14:textId="224E99AA">
      <w:pPr>
        <w:numPr>
          <w:ilvl w:val="0"/>
          <w:numId w:val="14"/>
        </w:numPr>
        <w:spacing w:after="0"/>
      </w:pPr>
      <w:r w:rsidRPr="000420DF">
        <w:t>Le bridge filtre les trames selon le tag</w:t>
      </w:r>
    </w:p>
    <w:p w:rsidR="00645EEA" w:rsidRDefault="00645EEA" w14:paraId="3C69CAC7" w14:textId="77777777">
      <w:r>
        <w:br w:type="page"/>
      </w:r>
    </w:p>
    <w:p w:rsidR="000420DF" w:rsidP="00645EEA" w:rsidRDefault="00645EEA" w14:paraId="039FBE27" w14:textId="5732D6A3">
      <w:pPr>
        <w:pStyle w:val="Titre3"/>
      </w:pPr>
      <w:bookmarkStart w:name="_Toc709874331" w:id="394392361"/>
      <w:r w:rsidR="00645EEA">
        <w:rPr/>
        <w:t>Créer un Linux VLAN</w:t>
      </w:r>
      <w:bookmarkEnd w:id="394392361"/>
    </w:p>
    <w:p w:rsidR="005809E6" w:rsidP="005809E6" w:rsidRDefault="005809E6" w14:paraId="1E179FFA" w14:textId="38CE0960">
      <w:bookmarkStart w:name="OLE_LINK2" w:id="29"/>
      <w:r>
        <w:t xml:space="preserve">Avec un Linux VLAN il est possible de créer une interface virtuelle basé sur une interface </w:t>
      </w:r>
      <w:r w:rsidR="00D4058B">
        <w:t>physique qui reçoit un flux en mode « </w:t>
      </w:r>
      <w:proofErr w:type="spellStart"/>
      <w:r w:rsidRPr="00D4058B" w:rsidR="00D4058B">
        <w:rPr>
          <w:b/>
          <w:bCs/>
        </w:rPr>
        <w:t>trunk</w:t>
      </w:r>
      <w:proofErr w:type="spellEnd"/>
      <w:r w:rsidR="00D4058B">
        <w:t xml:space="preserve"> ». Il est donc possible de créer une interface qui va </w:t>
      </w:r>
      <w:r w:rsidR="006F0BA1">
        <w:t xml:space="preserve">segmenter les </w:t>
      </w:r>
      <w:proofErr w:type="spellStart"/>
      <w:r w:rsidR="006F0BA1">
        <w:t>vlans</w:t>
      </w:r>
      <w:proofErr w:type="spellEnd"/>
      <w:r w:rsidR="006F0BA1">
        <w:t>.</w:t>
      </w:r>
    </w:p>
    <w:bookmarkEnd w:id="29"/>
    <w:p w:rsidR="006548F5" w:rsidP="006548F5" w:rsidRDefault="0019535B" w14:paraId="4A381A24" w14:textId="77777777">
      <w:pPr>
        <w:pStyle w:val="Code"/>
      </w:pPr>
      <w:r w:rsidRPr="0019535B">
        <w:t>Switch L3 (</w:t>
      </w:r>
      <w:proofErr w:type="spellStart"/>
      <w:r w:rsidRPr="0019535B">
        <w:t>trunk</w:t>
      </w:r>
      <w:proofErr w:type="spellEnd"/>
      <w:r w:rsidRPr="0019535B">
        <w:t xml:space="preserve"> VLANs 60,70,99) </w:t>
      </w:r>
    </w:p>
    <w:p w:rsidR="006548F5" w:rsidP="006548F5" w:rsidRDefault="0019535B" w14:paraId="401198B6" w14:textId="77777777">
      <w:pPr>
        <w:pStyle w:val="Code"/>
        <w:ind w:firstLine="708"/>
      </w:pPr>
      <w:r w:rsidRPr="0019535B">
        <w:t xml:space="preserve">│ </w:t>
      </w:r>
    </w:p>
    <w:p w:rsidR="006548F5" w:rsidP="006548F5" w:rsidRDefault="0019535B" w14:paraId="212A9AE2" w14:textId="77777777">
      <w:pPr>
        <w:pStyle w:val="Code"/>
        <w:ind w:firstLine="708"/>
      </w:pPr>
      <w:r w:rsidRPr="0019535B">
        <w:t xml:space="preserve">▼ </w:t>
      </w:r>
    </w:p>
    <w:p w:rsidR="006548F5" w:rsidP="006548F5" w:rsidRDefault="0019535B" w14:paraId="4CAC68EA" w14:textId="77777777">
      <w:pPr>
        <w:pStyle w:val="Code"/>
      </w:pPr>
      <w:proofErr w:type="gramStart"/>
      <w:r w:rsidRPr="0019535B">
        <w:t>ens</w:t>
      </w:r>
      <w:proofErr w:type="gramEnd"/>
      <w:r w:rsidRPr="0019535B">
        <w:t xml:space="preserve">33 (interface physique Proxmox, reçoit le </w:t>
      </w:r>
      <w:proofErr w:type="spellStart"/>
      <w:r w:rsidRPr="0019535B">
        <w:t>trunk</w:t>
      </w:r>
      <w:proofErr w:type="spellEnd"/>
      <w:r w:rsidRPr="0019535B">
        <w:t xml:space="preserve">) </w:t>
      </w:r>
    </w:p>
    <w:p w:rsidR="006548F5" w:rsidP="006548F5" w:rsidRDefault="0019535B" w14:paraId="2D7F749B" w14:textId="77777777">
      <w:pPr>
        <w:pStyle w:val="Code"/>
        <w:ind w:firstLine="708"/>
      </w:pPr>
      <w:r w:rsidRPr="0019535B">
        <w:t xml:space="preserve">│ </w:t>
      </w:r>
    </w:p>
    <w:p w:rsidR="00FF3CF3" w:rsidP="006548F5" w:rsidRDefault="0019535B" w14:paraId="46AB8EFF" w14:textId="77777777">
      <w:pPr>
        <w:pStyle w:val="Code"/>
        <w:ind w:firstLine="708"/>
      </w:pPr>
      <w:r w:rsidRPr="0019535B">
        <w:t xml:space="preserve">├── ens33.60 → sous-interface VLAN 60 </w:t>
      </w:r>
    </w:p>
    <w:p w:rsidR="00FF3CF3" w:rsidP="006548F5" w:rsidRDefault="0019535B" w14:paraId="2569A0F4" w14:textId="77777777">
      <w:pPr>
        <w:pStyle w:val="Code"/>
        <w:ind w:firstLine="708"/>
      </w:pPr>
      <w:r w:rsidRPr="0019535B">
        <w:t xml:space="preserve">├── ens33.70 → sous-interface VLAN 70 </w:t>
      </w:r>
    </w:p>
    <w:p w:rsidR="00FF3CF3" w:rsidP="006548F5" w:rsidRDefault="0019535B" w14:paraId="0B4254DA" w14:textId="77777777">
      <w:pPr>
        <w:pStyle w:val="Code"/>
        <w:ind w:firstLine="708"/>
      </w:pPr>
      <w:r w:rsidRPr="0019535B">
        <w:t>└── ens33.99 → sous-interface VLAN 99</w:t>
      </w:r>
    </w:p>
    <w:p w:rsidR="00E8358D" w:rsidP="00FF3CF3" w:rsidRDefault="00FF3CF3" w14:paraId="6D3420D6" w14:textId="77777777">
      <w:r>
        <w:t xml:space="preserve">Pour créer une interface Linux VLAN, </w:t>
      </w:r>
      <w:r w:rsidR="00DA4CC0">
        <w:t>sur le nœud Proxmox, aller dans « </w:t>
      </w:r>
      <w:r w:rsidRPr="00DA4CC0" w:rsidR="00DA4CC0">
        <w:rPr>
          <w:b/>
          <w:bCs/>
        </w:rPr>
        <w:t xml:space="preserve">System </w:t>
      </w:r>
      <w:r w:rsidRPr="00DA4CC0" w:rsidR="00DA4CC0">
        <w:rPr>
          <w:rFonts w:ascii="Wingdings" w:hAnsi="Wingdings" w:eastAsia="Wingdings" w:cs="Wingdings"/>
          <w:b/>
          <w:bCs/>
        </w:rPr>
        <w:t>à</w:t>
      </w:r>
      <w:r w:rsidRPr="00DA4CC0" w:rsidR="00DA4CC0">
        <w:rPr>
          <w:b/>
          <w:bCs/>
        </w:rPr>
        <w:t xml:space="preserve"> Network</w:t>
      </w:r>
      <w:r w:rsidR="00DA4CC0">
        <w:t xml:space="preserve"> », puis </w:t>
      </w:r>
      <w:r w:rsidR="00E8358D">
        <w:t>cliquer sur « </w:t>
      </w:r>
      <w:proofErr w:type="spellStart"/>
      <w:r w:rsidRPr="00E8358D" w:rsidR="00E8358D">
        <w:rPr>
          <w:b/>
          <w:bCs/>
        </w:rPr>
        <w:t>Create</w:t>
      </w:r>
      <w:proofErr w:type="spellEnd"/>
      <w:r w:rsidRPr="00E8358D" w:rsidR="00E8358D">
        <w:rPr>
          <w:b/>
          <w:bCs/>
        </w:rPr>
        <w:t xml:space="preserve"> </w:t>
      </w:r>
      <w:r w:rsidRPr="00E8358D" w:rsidR="00E8358D">
        <w:rPr>
          <w:rFonts w:ascii="Wingdings" w:hAnsi="Wingdings" w:eastAsia="Wingdings" w:cs="Wingdings"/>
          <w:b/>
          <w:bCs/>
        </w:rPr>
        <w:t>à</w:t>
      </w:r>
      <w:r w:rsidRPr="00E8358D" w:rsidR="00E8358D">
        <w:rPr>
          <w:b/>
          <w:bCs/>
        </w:rPr>
        <w:t xml:space="preserve"> Linux VLAN</w:t>
      </w:r>
      <w:r w:rsidR="00E8358D">
        <w:t> »</w:t>
      </w:r>
    </w:p>
    <w:p w:rsidR="00E8358D" w:rsidP="00FF3CF3" w:rsidRDefault="00083CBF" w14:paraId="415C086D" w14:textId="1AB47FD7">
      <w:r>
        <w:rPr>
          <w:noProof/>
        </w:rPr>
        <w:drawing>
          <wp:inline distT="0" distB="0" distL="0" distR="0" wp14:anchorId="19990990" wp14:editId="36EA483A">
            <wp:extent cx="5575610" cy="2518806"/>
            <wp:effectExtent l="0" t="0" r="6350" b="0"/>
            <wp:docPr id="21005337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337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91911" cy="252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CBF" w:rsidP="00FF3CF3" w:rsidRDefault="00DD5013" w14:paraId="4EFC6881" w14:textId="6A387EF5">
      <w:r>
        <w:t xml:space="preserve">Il est conseillé de </w:t>
      </w:r>
      <w:r w:rsidR="003D1065">
        <w:t>nommer le Linux VLAN avec le nom de la carte physiq</w:t>
      </w:r>
      <w:r w:rsidR="00647C9F">
        <w:t>u</w:t>
      </w:r>
      <w:r w:rsidR="003D1065">
        <w:t>e (ex : ens33</w:t>
      </w:r>
      <w:r w:rsidR="00647C9F">
        <w:t>.20)</w:t>
      </w:r>
    </w:p>
    <w:p w:rsidR="00647C9F" w:rsidP="00FF3CF3" w:rsidRDefault="00647C9F" w14:paraId="7667FD32" w14:textId="3E1B4D29">
      <w:r>
        <w:rPr>
          <w:noProof/>
        </w:rPr>
        <w:drawing>
          <wp:inline distT="0" distB="0" distL="0" distR="0" wp14:anchorId="386C030C" wp14:editId="3538DF01">
            <wp:extent cx="4967870" cy="2709747"/>
            <wp:effectExtent l="0" t="0" r="4445" b="0"/>
            <wp:docPr id="4726627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27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74892" cy="271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0C6" w:rsidP="00FF3CF3" w:rsidRDefault="00084112" w14:paraId="58F880D5" w14:textId="77777777">
      <w:r>
        <w:t xml:space="preserve">Avec ce nommage, Proxmox est capable de </w:t>
      </w:r>
      <w:r w:rsidR="00C514FE">
        <w:t>sélectionner quel</w:t>
      </w:r>
      <w:r w:rsidR="00472BD4">
        <w:t>le</w:t>
      </w:r>
      <w:r w:rsidR="00C514FE">
        <w:t xml:space="preserve"> interface provient le flux et le tag</w:t>
      </w:r>
      <w:r w:rsidR="00472BD4">
        <w:t xml:space="preserve"> qu’on souhaite utiliser.</w:t>
      </w:r>
    </w:p>
    <w:p w:rsidR="00486973" w:rsidP="00FF3CF3" w:rsidRDefault="00B770C6" w14:paraId="7569F3FA" w14:textId="2980779B">
      <w:r>
        <w:t xml:space="preserve">Une fois le </w:t>
      </w:r>
      <w:r w:rsidR="00486973">
        <w:t xml:space="preserve">Linux </w:t>
      </w:r>
      <w:r>
        <w:t xml:space="preserve">VLAN </w:t>
      </w:r>
      <w:r w:rsidR="00486973">
        <w:t xml:space="preserve">créée, il est nécessaire de créer un Linux bridge </w:t>
      </w:r>
      <w:r w:rsidR="000362C9">
        <w:t>basée sur l’interface VLAN créée précédemment.</w:t>
      </w:r>
    </w:p>
    <w:p w:rsidR="000362C9" w:rsidP="00FF3CF3" w:rsidRDefault="00E85672" w14:paraId="065A5373" w14:textId="13FCDE6B">
      <w:r>
        <w:rPr>
          <w:noProof/>
        </w:rPr>
        <w:drawing>
          <wp:inline distT="0" distB="0" distL="0" distR="0" wp14:anchorId="66ED6DA9" wp14:editId="3D94CE7A">
            <wp:extent cx="5676190" cy="2761905"/>
            <wp:effectExtent l="0" t="0" r="1270" b="635"/>
            <wp:docPr id="393138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13840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53D" w:rsidP="00FF3CF3" w:rsidRDefault="00D6253D" w14:paraId="56922A21" w14:textId="7108B08D">
      <w:r>
        <w:br w:type="page"/>
      </w:r>
    </w:p>
    <w:p w:rsidR="00CF2BC0" w:rsidP="00377087" w:rsidRDefault="007914DB" w14:paraId="5BCCF597" w14:textId="2407EB26">
      <w:pPr>
        <w:pStyle w:val="Titre1"/>
      </w:pPr>
      <w:bookmarkStart w:name="_Toc990596506" w:id="1896108963"/>
      <w:r w:rsidR="007914DB">
        <w:rPr/>
        <w:t>Gestion</w:t>
      </w:r>
      <w:r w:rsidR="00CF2BC0">
        <w:rPr/>
        <w:t xml:space="preserve"> d’utilisateur</w:t>
      </w:r>
      <w:bookmarkEnd w:id="1896108963"/>
    </w:p>
    <w:p w:rsidRPr="007914DB" w:rsidR="007914DB" w:rsidP="007914DB" w:rsidRDefault="007914DB" w14:paraId="2529FC6E" w14:textId="46608313">
      <w:pPr>
        <w:pStyle w:val="Titre2"/>
      </w:pPr>
      <w:bookmarkStart w:name="_Toc1271459323" w:id="737010283"/>
      <w:r w:rsidR="007914DB">
        <w:rPr/>
        <w:t>Créer un utilisateur</w:t>
      </w:r>
      <w:bookmarkEnd w:id="737010283"/>
    </w:p>
    <w:p w:rsidR="00D72BE2" w:rsidP="00D72BE2" w:rsidRDefault="002126CD" w14:paraId="5E011E2D" w14:textId="5B0866BB">
      <w:r>
        <w:t>P</w:t>
      </w:r>
      <w:r w:rsidR="00A4332D">
        <w:t>our créer un nouvel utilisateur sur Proxmox (PAM)</w:t>
      </w:r>
      <w:r w:rsidR="007914DB">
        <w:t xml:space="preserve">, </w:t>
      </w:r>
      <w:r w:rsidR="00D02A6D">
        <w:t xml:space="preserve">aller sur le </w:t>
      </w:r>
      <w:proofErr w:type="spellStart"/>
      <w:r w:rsidR="00D02A6D">
        <w:t>shell</w:t>
      </w:r>
      <w:proofErr w:type="spellEnd"/>
      <w:r w:rsidR="00D02A6D">
        <w:t xml:space="preserve"> du nœud et créer un utilisateur :</w:t>
      </w:r>
    </w:p>
    <w:p w:rsidR="00D02A6D" w:rsidP="00D02A6D" w:rsidRDefault="00D02A6D" w14:paraId="52B882F1" w14:textId="61D7103E">
      <w:pPr>
        <w:pStyle w:val="Code"/>
      </w:pPr>
      <w:proofErr w:type="spellStart"/>
      <w:proofErr w:type="gramStart"/>
      <w:r>
        <w:t>adduser</w:t>
      </w:r>
      <w:proofErr w:type="spellEnd"/>
      <w:proofErr w:type="gramEnd"/>
      <w:r>
        <w:t xml:space="preserve"> </w:t>
      </w:r>
      <w:bookmarkStart w:name="OLE_LINK3" w:id="32"/>
      <w:r>
        <w:t>&lt;</w:t>
      </w:r>
      <w:proofErr w:type="spellStart"/>
      <w:r>
        <w:t>nom_de_l’utilisateur</w:t>
      </w:r>
      <w:proofErr w:type="spellEnd"/>
      <w:r w:rsidR="005D2458">
        <w:t>&gt;</w:t>
      </w:r>
      <w:bookmarkEnd w:id="32"/>
    </w:p>
    <w:p w:rsidR="00A70919" w:rsidP="005D2458" w:rsidRDefault="00A70919" w14:paraId="02AD1DDF" w14:textId="77777777"/>
    <w:p w:rsidR="005D2458" w:rsidP="005D2458" w:rsidRDefault="005D2458" w14:paraId="45123AFB" w14:textId="52BB9E1A">
      <w:r>
        <w:t>Une fois l</w:t>
      </w:r>
      <w:r w:rsidR="00A70919">
        <w:t>’utilisateur existant, il faut l’ajouter au groupe Proxmox</w:t>
      </w:r>
    </w:p>
    <w:p w:rsidR="00A70919" w:rsidP="00A70919" w:rsidRDefault="00A70919" w14:paraId="721743E7" w14:textId="2802BD42">
      <w:pPr>
        <w:pStyle w:val="Code"/>
      </w:pPr>
      <w:proofErr w:type="spellStart"/>
      <w:proofErr w:type="gramStart"/>
      <w:r>
        <w:t>pveum</w:t>
      </w:r>
      <w:proofErr w:type="spellEnd"/>
      <w:proofErr w:type="gramEnd"/>
      <w:r w:rsidR="007B15B4">
        <w:t xml:space="preserve"> user </w:t>
      </w:r>
      <w:proofErr w:type="spellStart"/>
      <w:r w:rsidR="007B15B4">
        <w:t>add</w:t>
      </w:r>
      <w:proofErr w:type="spellEnd"/>
      <w:r w:rsidR="007B15B4">
        <w:t xml:space="preserve"> &lt;</w:t>
      </w:r>
      <w:proofErr w:type="spellStart"/>
      <w:r w:rsidR="007B15B4">
        <w:t>nom_de_l’utilisateur</w:t>
      </w:r>
      <w:proofErr w:type="spellEnd"/>
      <w:r w:rsidR="007B15B4">
        <w:t>&gt;@pam</w:t>
      </w:r>
    </w:p>
    <w:p w:rsidR="006A69AC" w:rsidP="006A69AC" w:rsidRDefault="006A69AC" w14:paraId="4A777BBA" w14:textId="77777777"/>
    <w:p w:rsidR="006A69AC" w:rsidP="006A69AC" w:rsidRDefault="006A69AC" w14:paraId="2BE0DEA9" w14:textId="41BAAD8D">
      <w:r>
        <w:t xml:space="preserve">Sur Proxmox, dans « Datacenter </w:t>
      </w:r>
      <w:r>
        <w:rPr>
          <w:rFonts w:ascii="Wingdings" w:hAnsi="Wingdings" w:eastAsia="Wingdings" w:cs="Wingdings"/>
        </w:rPr>
        <w:t>à</w:t>
      </w:r>
      <w:r>
        <w:t xml:space="preserve"> </w:t>
      </w:r>
      <w:proofErr w:type="spellStart"/>
      <w:r w:rsidR="00703CB0">
        <w:t>Users</w:t>
      </w:r>
      <w:proofErr w:type="spellEnd"/>
      <w:r w:rsidR="00703CB0">
        <w:t> » on va pouvoir retrouver l’utilisateur qu’on vient de créer.</w:t>
      </w:r>
    </w:p>
    <w:p w:rsidR="00703CB0" w:rsidP="00703CB0" w:rsidRDefault="00FC3553" w14:paraId="02DA3124" w14:textId="4DFE86F8">
      <w:pPr>
        <w:pStyle w:val="Titre2"/>
      </w:pPr>
      <w:bookmarkStart w:name="_Toc1525035481" w:id="1918990729"/>
      <w:r w:rsidR="00FC3553">
        <w:rPr/>
        <w:t>Ajouter des permissions</w:t>
      </w:r>
      <w:bookmarkEnd w:id="1918990729"/>
    </w:p>
    <w:p w:rsidR="00FC3553" w:rsidP="00FC3553" w:rsidRDefault="00FC3553" w14:paraId="0995A3DC" w14:textId="0FF3DCFC">
      <w:r>
        <w:t xml:space="preserve">Sur l’onglet « Permissions » du Datacenter, </w:t>
      </w:r>
      <w:r w:rsidR="0070474F">
        <w:t>cliquer sur « </w:t>
      </w:r>
      <w:r w:rsidRPr="0070474F" w:rsidR="0070474F">
        <w:rPr>
          <w:b/>
          <w:bCs/>
        </w:rPr>
        <w:t>Add</w:t>
      </w:r>
      <w:r w:rsidR="0070474F">
        <w:t> ».</w:t>
      </w:r>
    </w:p>
    <w:p w:rsidR="0070474F" w:rsidP="00FC3553" w:rsidRDefault="0070474F" w14:paraId="30971055" w14:textId="5635EEE4">
      <w:r>
        <w:t xml:space="preserve">Sélectionner le chemin </w:t>
      </w:r>
      <w:r w:rsidR="00CC56E3">
        <w:t xml:space="preserve">à rendre accessible, l’utilisateur et le rôle à appliquer </w:t>
      </w:r>
      <w:r w:rsidR="00532A0C">
        <w:t>pour la permission.</w:t>
      </w:r>
    </w:p>
    <w:p w:rsidR="00532A0C" w:rsidP="00532A0C" w:rsidRDefault="00532A0C" w14:paraId="3DA63C4E" w14:textId="638C3252">
      <w:pPr>
        <w:jc w:val="center"/>
      </w:pPr>
      <w:r>
        <w:rPr>
          <w:noProof/>
        </w:rPr>
        <w:drawing>
          <wp:inline distT="0" distB="0" distL="0" distR="0" wp14:anchorId="14736070" wp14:editId="29476AB3">
            <wp:extent cx="3742857" cy="1971429"/>
            <wp:effectExtent l="0" t="0" r="0" b="0"/>
            <wp:docPr id="10269585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95854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42857" cy="1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33C9" w:rsidP="00532A0C" w:rsidRDefault="00532A0C" w14:paraId="082BABF2" w14:textId="7BA9E1DC">
      <w:pPr>
        <w:jc w:val="left"/>
      </w:pPr>
      <w:r>
        <w:t>Ici on rend tout accessible à l’utilisateur « </w:t>
      </w:r>
      <w:proofErr w:type="spellStart"/>
      <w:r w:rsidRPr="00245C0F">
        <w:rPr>
          <w:b/>
          <w:bCs/>
        </w:rPr>
        <w:t>gautier</w:t>
      </w:r>
      <w:proofErr w:type="spellEnd"/>
      <w:r>
        <w:t> »</w:t>
      </w:r>
      <w:r w:rsidR="00245C0F">
        <w:t xml:space="preserve"> avec le r</w:t>
      </w:r>
      <w:r w:rsidR="00533565">
        <w:t>ô</w:t>
      </w:r>
      <w:r w:rsidR="00245C0F">
        <w:t>le « </w:t>
      </w:r>
      <w:proofErr w:type="spellStart"/>
      <w:r w:rsidRPr="007762E2" w:rsidR="00245C0F">
        <w:rPr>
          <w:b/>
          <w:bCs/>
        </w:rPr>
        <w:t>PVEAdmin</w:t>
      </w:r>
      <w:proofErr w:type="spellEnd"/>
      <w:r w:rsidR="00245C0F">
        <w:t> »</w:t>
      </w:r>
      <w:r w:rsidR="007762E2">
        <w:t>.</w:t>
      </w:r>
    </w:p>
    <w:p w:rsidR="00A333C9" w:rsidRDefault="00A333C9" w14:paraId="3F4AB559" w14:textId="77777777">
      <w:pPr>
        <w:jc w:val="left"/>
      </w:pPr>
      <w:r>
        <w:br w:type="page"/>
      </w:r>
    </w:p>
    <w:p w:rsidR="00EA1041" w:rsidP="00377087" w:rsidRDefault="00EA1041" w14:paraId="7C3985B3" w14:textId="3370D1C9">
      <w:pPr>
        <w:pStyle w:val="Titre1"/>
      </w:pPr>
      <w:bookmarkStart w:name="_Toc78822089" w:id="1417879920"/>
      <w:r w:rsidR="00EA1041">
        <w:rPr/>
        <w:t>Désactiver SSH du root</w:t>
      </w:r>
      <w:bookmarkEnd w:id="1417879920"/>
    </w:p>
    <w:p w:rsidR="00EA1041" w:rsidP="00EA1041" w:rsidRDefault="00BE76D0" w14:paraId="764D282C" w14:textId="343A9E2F">
      <w:r>
        <w:t>Editer le fichier « </w:t>
      </w:r>
      <w:proofErr w:type="spellStart"/>
      <w:r w:rsidRPr="009B60E6">
        <w:rPr>
          <w:b/>
          <w:bCs/>
        </w:rPr>
        <w:t>sshd</w:t>
      </w:r>
      <w:r w:rsidR="00A6143B">
        <w:rPr>
          <w:b/>
          <w:bCs/>
        </w:rPr>
        <w:t>_</w:t>
      </w:r>
      <w:r w:rsidRPr="009B60E6">
        <w:rPr>
          <w:b/>
          <w:bCs/>
        </w:rPr>
        <w:t>conf</w:t>
      </w:r>
      <w:proofErr w:type="spellEnd"/>
      <w:r>
        <w:t> » dans le répertoire « </w:t>
      </w:r>
      <w:r w:rsidRPr="009B60E6" w:rsidR="00B37B66">
        <w:rPr>
          <w:b/>
          <w:bCs/>
        </w:rPr>
        <w:t>/</w:t>
      </w:r>
      <w:proofErr w:type="spellStart"/>
      <w:r w:rsidRPr="009B60E6" w:rsidR="00B37B66">
        <w:rPr>
          <w:b/>
          <w:bCs/>
        </w:rPr>
        <w:t>etc</w:t>
      </w:r>
      <w:proofErr w:type="spellEnd"/>
      <w:r w:rsidRPr="009B60E6" w:rsidR="00B37B66">
        <w:rPr>
          <w:b/>
          <w:bCs/>
        </w:rPr>
        <w:t>/</w:t>
      </w:r>
      <w:proofErr w:type="spellStart"/>
      <w:r w:rsidRPr="009B60E6" w:rsidR="00B37B66">
        <w:rPr>
          <w:b/>
          <w:bCs/>
        </w:rPr>
        <w:t>ssh</w:t>
      </w:r>
      <w:proofErr w:type="spellEnd"/>
      <w:r w:rsidR="009B60E6">
        <w:t> »</w:t>
      </w:r>
    </w:p>
    <w:p w:rsidR="0038205C" w:rsidP="00EA1041" w:rsidRDefault="0038205C" w14:paraId="0A16AA94" w14:textId="73307926">
      <w:r>
        <w:t xml:space="preserve">Commenter la ligne </w:t>
      </w:r>
      <w:r w:rsidR="005F17C3">
        <w:t>« </w:t>
      </w:r>
      <w:proofErr w:type="spellStart"/>
      <w:r w:rsidRPr="005F17C3" w:rsidR="005F17C3">
        <w:rPr>
          <w:b/>
          <w:bCs/>
        </w:rPr>
        <w:t>PermitRootLogin</w:t>
      </w:r>
      <w:proofErr w:type="spellEnd"/>
      <w:r w:rsidR="005F17C3">
        <w:t xml:space="preserve"> » </w:t>
      </w:r>
      <w:r w:rsidR="00A232C4">
        <w:t xml:space="preserve">pour désactiver la connexion </w:t>
      </w:r>
      <w:proofErr w:type="spellStart"/>
      <w:r w:rsidR="00A232C4">
        <w:t>ssh</w:t>
      </w:r>
      <w:proofErr w:type="spellEnd"/>
      <w:r w:rsidR="00A232C4">
        <w:t xml:space="preserve"> du root.</w:t>
      </w:r>
    </w:p>
    <w:p w:rsidRPr="00EA1041" w:rsidR="004055DE" w:rsidP="00EA1041" w:rsidRDefault="004055DE" w14:paraId="53F08A36" w14:textId="083DED53">
      <w:r>
        <w:rPr>
          <w:noProof/>
        </w:rPr>
        <w:drawing>
          <wp:inline distT="0" distB="0" distL="0" distR="0" wp14:anchorId="4AC632BD" wp14:editId="30954F3B">
            <wp:extent cx="2047619" cy="1038095"/>
            <wp:effectExtent l="0" t="0" r="0" b="0"/>
            <wp:docPr id="4142186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186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047619" cy="10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1AC1" w:rsidRDefault="00951AC1" w14:paraId="0CDDD2FC" w14:textId="77777777">
      <w:pPr>
        <w:jc w:val="left"/>
        <w:rPr>
          <w:rFonts w:asciiTheme="majorHAnsi" w:hAnsiTheme="majorHAnsi" w:eastAsiaTheme="majorEastAsia" w:cstheme="majorBidi"/>
          <w:color w:val="2F5496" w:themeColor="accent1" w:themeShade="BF"/>
          <w:sz w:val="40"/>
          <w:szCs w:val="40"/>
        </w:rPr>
      </w:pPr>
      <w:r>
        <w:br w:type="page"/>
      </w:r>
    </w:p>
    <w:p w:rsidR="00377087" w:rsidP="00377087" w:rsidRDefault="009D334E" w14:paraId="612F4921" w14:textId="64D2FA6B">
      <w:pPr>
        <w:pStyle w:val="Titre1"/>
      </w:pPr>
      <w:bookmarkStart w:name="_Toc872073213" w:id="401802638"/>
      <w:r w:rsidR="009D334E">
        <w:rPr/>
        <w:t>Serveur iSCSI</w:t>
      </w:r>
      <w:bookmarkEnd w:id="401802638"/>
    </w:p>
    <w:p w:rsidR="009D334E" w:rsidP="009D334E" w:rsidRDefault="005642A1" w14:paraId="7755BE68" w14:textId="411FA0E5">
      <w:r>
        <w:t>Créer une machine virtuelle s</w:t>
      </w:r>
      <w:r w:rsidR="00E92EA9">
        <w:t>ous Debian 12</w:t>
      </w:r>
      <w:r w:rsidR="00156155">
        <w:t xml:space="preserve"> qui contient </w:t>
      </w:r>
      <w:r w:rsidR="00FF2C80">
        <w:t>2 dis</w:t>
      </w:r>
      <w:r w:rsidR="00193F95">
        <w:t>ques dur (1 OS et 1 stockage)</w:t>
      </w:r>
      <w:r w:rsidR="00E92EA9">
        <w:t xml:space="preserve"> et </w:t>
      </w:r>
      <w:r w:rsidR="00A46849">
        <w:t xml:space="preserve">paramétrer d’avance </w:t>
      </w:r>
      <w:r w:rsidR="00A32AF2">
        <w:t>l’adresse IP en statique.</w:t>
      </w:r>
    </w:p>
    <w:p w:rsidRPr="007924BE" w:rsidR="007924BE" w:rsidP="0091369A" w:rsidRDefault="00156155" w14:paraId="25C7BBCD" w14:textId="0967E1BC">
      <w:pPr>
        <w:pStyle w:val="Titre2"/>
      </w:pPr>
      <w:bookmarkStart w:name="_Toc1457089978" w:id="2099078204"/>
      <w:r w:rsidR="00156155">
        <w:rPr/>
        <w:t xml:space="preserve">Installer </w:t>
      </w:r>
      <w:r w:rsidR="00156155">
        <w:rPr/>
        <w:t>targetcli</w:t>
      </w:r>
      <w:r w:rsidR="00156155">
        <w:rPr/>
        <w:t>-fb (serveur iSCSI)</w:t>
      </w:r>
      <w:bookmarkEnd w:id="2099078204"/>
    </w:p>
    <w:p w:rsidRPr="007924BE" w:rsidR="007924BE" w:rsidP="007924BE" w:rsidRDefault="007924BE" w14:paraId="7A7C5E9E" w14:textId="0A3D9DF7">
      <w:pPr>
        <w:pStyle w:val="Code"/>
      </w:pPr>
      <w:proofErr w:type="spellStart"/>
      <w:proofErr w:type="gramStart"/>
      <w:r w:rsidRPr="007924BE">
        <w:t>sudo</w:t>
      </w:r>
      <w:proofErr w:type="spellEnd"/>
      <w:proofErr w:type="gramEnd"/>
      <w:r w:rsidRPr="007924BE">
        <w:t xml:space="preserve"> </w:t>
      </w:r>
      <w:proofErr w:type="spellStart"/>
      <w:r w:rsidRPr="007924BE">
        <w:t>apt</w:t>
      </w:r>
      <w:proofErr w:type="spellEnd"/>
      <w:r w:rsidRPr="007924BE">
        <w:t xml:space="preserve"> update</w:t>
      </w:r>
      <w:r>
        <w:t xml:space="preserve"> &amp;&amp; </w:t>
      </w:r>
      <w:proofErr w:type="spellStart"/>
      <w:r>
        <w:t>apt</w:t>
      </w:r>
      <w:proofErr w:type="spellEnd"/>
      <w:r>
        <w:t xml:space="preserve"> </w:t>
      </w:r>
      <w:r w:rsidRPr="007924BE">
        <w:t>upgrade -y</w:t>
      </w:r>
    </w:p>
    <w:p w:rsidRPr="005700D6" w:rsidR="00951AC1" w:rsidP="005700D6" w:rsidRDefault="00156155" w14:paraId="6AB29B24" w14:textId="3B34D530">
      <w:pPr>
        <w:pStyle w:val="Code"/>
      </w:pPr>
      <w:proofErr w:type="spellStart"/>
      <w:proofErr w:type="gramStart"/>
      <w:r w:rsidRPr="00156155">
        <w:t>sudo</w:t>
      </w:r>
      <w:proofErr w:type="spellEnd"/>
      <w:proofErr w:type="gramEnd"/>
      <w:r w:rsidRPr="00156155">
        <w:t xml:space="preserve"> </w:t>
      </w:r>
      <w:proofErr w:type="spellStart"/>
      <w:r w:rsidRPr="00156155">
        <w:t>apt</w:t>
      </w:r>
      <w:proofErr w:type="spellEnd"/>
      <w:r w:rsidRPr="00156155">
        <w:t xml:space="preserve"> </w:t>
      </w:r>
      <w:proofErr w:type="spellStart"/>
      <w:r w:rsidRPr="00156155">
        <w:t>install</w:t>
      </w:r>
      <w:proofErr w:type="spellEnd"/>
      <w:r w:rsidRPr="00156155">
        <w:t xml:space="preserve"> </w:t>
      </w:r>
      <w:proofErr w:type="spellStart"/>
      <w:r w:rsidRPr="00156155">
        <w:t>targetcli</w:t>
      </w:r>
      <w:proofErr w:type="spellEnd"/>
      <w:r w:rsidRPr="00156155">
        <w:t>-fb lvm2 -y</w:t>
      </w:r>
    </w:p>
    <w:p w:rsidRPr="00193F95" w:rsidR="00193F95" w:rsidP="0091369A" w:rsidRDefault="00193F95" w14:paraId="4CAB67E8" w14:textId="366563CE">
      <w:pPr>
        <w:pStyle w:val="Titre2"/>
      </w:pPr>
      <w:bookmarkStart w:name="_Toc1336665255" w:id="859460306"/>
      <w:r w:rsidR="00193F95">
        <w:rPr/>
        <w:t>Lancement de la configuration iSCSI</w:t>
      </w:r>
      <w:bookmarkEnd w:id="859460306"/>
    </w:p>
    <w:p w:rsidRPr="00193F95" w:rsidR="00193F95" w:rsidP="00951AC1" w:rsidRDefault="00193F95" w14:paraId="246DB08E" w14:textId="77777777">
      <w:pPr>
        <w:pStyle w:val="Code"/>
      </w:pPr>
      <w:proofErr w:type="spellStart"/>
      <w:proofErr w:type="gramStart"/>
      <w:r w:rsidRPr="00193F95">
        <w:t>sudo</w:t>
      </w:r>
      <w:proofErr w:type="spellEnd"/>
      <w:proofErr w:type="gramEnd"/>
      <w:r w:rsidRPr="00193F95">
        <w:t xml:space="preserve"> </w:t>
      </w:r>
      <w:proofErr w:type="spellStart"/>
      <w:r w:rsidRPr="00193F95">
        <w:t>targetcli</w:t>
      </w:r>
      <w:proofErr w:type="spellEnd"/>
    </w:p>
    <w:p w:rsidRPr="005700D6" w:rsidR="00951AC1" w:rsidP="00193F95" w:rsidRDefault="00951AC1" w14:paraId="7388DEA9" w14:textId="48D43A43">
      <w:r>
        <w:rPr>
          <w:noProof/>
        </w:rPr>
        <w:drawing>
          <wp:inline distT="0" distB="0" distL="0" distR="0" wp14:anchorId="69B5DF6C" wp14:editId="19DB9FB8">
            <wp:extent cx="5267325" cy="781050"/>
            <wp:effectExtent l="0" t="0" r="9525" b="0"/>
            <wp:docPr id="184552453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93F95" w:rsidR="00193F95" w:rsidP="0091369A" w:rsidRDefault="00193F95" w14:paraId="69CC330C" w14:textId="60F6B4F4">
      <w:pPr>
        <w:pStyle w:val="Titre2"/>
      </w:pPr>
      <w:bookmarkStart w:name="_Toc667619157" w:id="1538914695"/>
      <w:r w:rsidR="00193F95">
        <w:rPr/>
        <w:t>Création du stockage bloc</w:t>
      </w:r>
      <w:bookmarkEnd w:id="1538914695"/>
    </w:p>
    <w:p w:rsidRPr="00193F95" w:rsidR="00193F95" w:rsidP="00193F95" w:rsidRDefault="00193F95" w14:paraId="59CF427A" w14:textId="77777777">
      <w:r w:rsidRPr="00193F95">
        <w:t xml:space="preserve">On utilise directement </w:t>
      </w:r>
      <w:r w:rsidRPr="00193F95">
        <w:rPr>
          <w:b/>
          <w:bCs/>
        </w:rPr>
        <w:t>/dev/</w:t>
      </w:r>
      <w:proofErr w:type="spellStart"/>
      <w:r w:rsidRPr="00193F95">
        <w:rPr>
          <w:b/>
          <w:bCs/>
        </w:rPr>
        <w:t>sdb</w:t>
      </w:r>
      <w:proofErr w:type="spellEnd"/>
      <w:r w:rsidRPr="00193F95">
        <w:t xml:space="preserve"> comme backend iSCSI.</w:t>
      </w:r>
    </w:p>
    <w:p w:rsidRPr="00193F95" w:rsidR="00193F95" w:rsidP="00951AC1" w:rsidRDefault="00193F95" w14:paraId="7F362A78" w14:textId="77777777">
      <w:pPr>
        <w:pStyle w:val="Code"/>
      </w:pPr>
      <w:r w:rsidRPr="00193F95">
        <w:t>/</w:t>
      </w:r>
      <w:proofErr w:type="spellStart"/>
      <w:r w:rsidRPr="00193F95">
        <w:t>backstores</w:t>
      </w:r>
      <w:proofErr w:type="spellEnd"/>
      <w:r w:rsidRPr="00193F95">
        <w:t xml:space="preserve">/block </w:t>
      </w:r>
      <w:proofErr w:type="spellStart"/>
      <w:r w:rsidRPr="00193F95">
        <w:t>create</w:t>
      </w:r>
      <w:proofErr w:type="spellEnd"/>
      <w:r w:rsidRPr="00193F95">
        <w:t xml:space="preserve"> disk01 /dev/</w:t>
      </w:r>
      <w:proofErr w:type="spellStart"/>
      <w:r w:rsidRPr="00193F95">
        <w:t>sdb</w:t>
      </w:r>
      <w:proofErr w:type="spellEnd"/>
    </w:p>
    <w:p w:rsidRPr="009D334E" w:rsidR="007924BE" w:rsidP="009D334E" w:rsidRDefault="00ED0377" w14:paraId="0BC6DA45" w14:textId="0CEA1B3E">
      <w:r>
        <w:rPr>
          <w:noProof/>
        </w:rPr>
        <w:drawing>
          <wp:inline distT="0" distB="0" distL="0" distR="0" wp14:anchorId="3A9FA218" wp14:editId="78C3A7CF">
            <wp:extent cx="4105275" cy="723900"/>
            <wp:effectExtent l="0" t="0" r="9525" b="0"/>
            <wp:docPr id="9713328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B2BC4" w:rsidR="00DB2BC4" w:rsidP="00DB2BC4" w:rsidRDefault="00DB2BC4" w14:paraId="1144E2AC" w14:textId="77777777">
      <w:r w:rsidRPr="00DB2BC4">
        <w:t>Vérification :</w:t>
      </w:r>
    </w:p>
    <w:p w:rsidRPr="00DB2BC4" w:rsidR="00DB2BC4" w:rsidP="00DB2BC4" w:rsidRDefault="00DB2BC4" w14:paraId="1AB88919" w14:textId="77777777">
      <w:pPr>
        <w:pStyle w:val="Code"/>
      </w:pPr>
      <w:proofErr w:type="gramStart"/>
      <w:r w:rsidRPr="00DB2BC4">
        <w:t>ls</w:t>
      </w:r>
      <w:proofErr w:type="gramEnd"/>
      <w:r w:rsidRPr="00DB2BC4">
        <w:t xml:space="preserve"> /</w:t>
      </w:r>
      <w:proofErr w:type="spellStart"/>
      <w:r w:rsidRPr="00DB2BC4">
        <w:t>backstores</w:t>
      </w:r>
      <w:proofErr w:type="spellEnd"/>
      <w:r w:rsidRPr="00DB2BC4">
        <w:t>/block</w:t>
      </w:r>
    </w:p>
    <w:p w:rsidR="0091369A" w:rsidRDefault="005700D6" w14:paraId="6FD89BC5" w14:textId="77777777">
      <w:r>
        <w:rPr>
          <w:noProof/>
        </w:rPr>
        <w:drawing>
          <wp:inline distT="0" distB="0" distL="0" distR="0" wp14:anchorId="7BB8E600" wp14:editId="6BAB88B4">
            <wp:extent cx="6638925" cy="638175"/>
            <wp:effectExtent l="0" t="0" r="9525" b="9525"/>
            <wp:docPr id="623320329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14615" w:rsidR="00814615" w:rsidP="00814615" w:rsidRDefault="00814615" w14:paraId="2063C436" w14:textId="28417A5A">
      <w:pPr>
        <w:pStyle w:val="Titre2"/>
      </w:pPr>
      <w:bookmarkStart w:name="_Toc1388889196" w:id="836025889"/>
      <w:r w:rsidR="00814615">
        <w:rPr/>
        <w:t>Création de la cible iSCSI</w:t>
      </w:r>
      <w:bookmarkEnd w:id="836025889"/>
    </w:p>
    <w:p w:rsidRPr="00814615" w:rsidR="00814615" w:rsidP="00814615" w:rsidRDefault="00814615" w14:paraId="2E6B01B8" w14:textId="77777777">
      <w:r w:rsidRPr="00814615">
        <w:t>Créer la cible :</w:t>
      </w:r>
    </w:p>
    <w:p w:rsidRPr="00814615" w:rsidR="00814615" w:rsidP="003B18D1" w:rsidRDefault="00814615" w14:paraId="5A2DA8DD" w14:textId="77777777">
      <w:pPr>
        <w:pStyle w:val="Code"/>
      </w:pPr>
      <w:r w:rsidRPr="00814615">
        <w:t>/</w:t>
      </w:r>
      <w:proofErr w:type="spellStart"/>
      <w:r w:rsidRPr="00814615">
        <w:t>iscsi</w:t>
      </w:r>
      <w:proofErr w:type="spellEnd"/>
      <w:r w:rsidRPr="00814615">
        <w:t xml:space="preserve"> </w:t>
      </w:r>
      <w:proofErr w:type="spellStart"/>
      <w:r w:rsidRPr="00814615">
        <w:t>create</w:t>
      </w:r>
      <w:proofErr w:type="spellEnd"/>
    </w:p>
    <w:p w:rsidRPr="00814615" w:rsidR="00814615" w:rsidP="00814615" w:rsidRDefault="003B18D1" w14:paraId="24B408E5" w14:textId="03A568F6">
      <w:r>
        <w:rPr>
          <w:noProof/>
        </w:rPr>
        <w:drawing>
          <wp:inline distT="0" distB="0" distL="0" distR="0" wp14:anchorId="3075B74B" wp14:editId="02979A78">
            <wp:extent cx="6673120" cy="1152525"/>
            <wp:effectExtent l="0" t="0" r="0" b="0"/>
            <wp:docPr id="1915151658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4692" cy="1154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14615" w:rsidR="00814615" w:rsidP="003B18D1" w:rsidRDefault="00814615" w14:paraId="4A0AE3F3" w14:textId="5829AF2F">
      <w:pPr>
        <w:shd w:val="clear" w:color="auto" w:fill="5B9BD5" w:themeFill="accent5"/>
      </w:pPr>
      <w:r w:rsidRPr="00814615">
        <w:rPr>
          <w:rFonts w:ascii="Segoe UI Emoji" w:hAnsi="Segoe UI Emoji" w:cs="Segoe UI Emoji"/>
        </w:rPr>
        <w:t>💡</w:t>
      </w:r>
      <w:r w:rsidRPr="00814615">
        <w:t>Conserver l’IQN généré :</w:t>
      </w:r>
      <w:r w:rsidR="003B18D1">
        <w:t xml:space="preserve">  </w:t>
      </w:r>
      <w:r w:rsidRPr="00814615">
        <w:t>iqn.2003-01.org.linux-iscsi.san.x</w:t>
      </w:r>
      <w:proofErr w:type="gramStart"/>
      <w:r w:rsidRPr="00814615">
        <w:t>8664:</w:t>
      </w:r>
      <w:proofErr w:type="gramEnd"/>
      <w:r w:rsidRPr="00814615">
        <w:t>sn.35b7f014fbc5</w:t>
      </w:r>
    </w:p>
    <w:p w:rsidRPr="00B90781" w:rsidR="00B90781" w:rsidP="00B90781" w:rsidRDefault="00B90781" w14:paraId="563EC473" w14:textId="77777777">
      <w:pPr>
        <w:pStyle w:val="Titre2"/>
      </w:pPr>
      <w:bookmarkStart w:name="_Toc223553229" w:id="1829795042"/>
      <w:r w:rsidR="00B90781">
        <w:rPr/>
        <w:t>Vérifier le nom exact de la cible créée</w:t>
      </w:r>
      <w:bookmarkEnd w:id="1829795042"/>
    </w:p>
    <w:p w:rsidRPr="00B90781" w:rsidR="00B90781" w:rsidP="00B90781" w:rsidRDefault="00B90781" w14:paraId="41034EF0" w14:textId="77777777">
      <w:r w:rsidRPr="00B90781">
        <w:t>Commande :</w:t>
      </w:r>
    </w:p>
    <w:p w:rsidRPr="00B90781" w:rsidR="00B90781" w:rsidP="00B90781" w:rsidRDefault="00AA6AF9" w14:paraId="672C5E2A" w14:textId="21743717">
      <w:r>
        <w:rPr>
          <w:rFonts w:ascii="Courier New" w:hAnsi="Courier New" w:cs="Courier New"/>
          <w:noProof/>
        </w:rPr>
        <w:drawing>
          <wp:inline distT="0" distB="0" distL="0" distR="0" wp14:anchorId="3EA9039C" wp14:editId="40CE5A98">
            <wp:extent cx="6638925" cy="885825"/>
            <wp:effectExtent l="0" t="0" r="9525" b="9525"/>
            <wp:docPr id="155436680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A575C" w:rsidR="002A575C" w:rsidP="002A575C" w:rsidRDefault="002A575C" w14:paraId="3D24C869" w14:textId="77777777">
      <w:pPr>
        <w:pStyle w:val="Titre2"/>
      </w:pPr>
      <w:bookmarkStart w:name="_Toc1491231002" w:id="1500262095"/>
      <w:r w:rsidR="002A575C">
        <w:rPr/>
        <w:t>Création du LUN</w:t>
      </w:r>
      <w:bookmarkEnd w:id="1500262095"/>
    </w:p>
    <w:p w:rsidR="002A575C" w:rsidP="002A575C" w:rsidRDefault="002A575C" w14:paraId="472927BB" w14:textId="77777777">
      <w:r w:rsidRPr="002A575C">
        <w:t xml:space="preserve">Associer le </w:t>
      </w:r>
      <w:proofErr w:type="spellStart"/>
      <w:r w:rsidRPr="002A575C">
        <w:t>backstore</w:t>
      </w:r>
      <w:proofErr w:type="spellEnd"/>
      <w:r w:rsidRPr="002A575C">
        <w:t xml:space="preserve"> disk01 à la cible iSCSI :</w:t>
      </w:r>
    </w:p>
    <w:p w:rsidRPr="002A575C" w:rsidR="00CC57D8" w:rsidP="00CC57D8" w:rsidRDefault="00CC57D8" w14:paraId="2CF4EF96" w14:textId="5A616137">
      <w:pPr>
        <w:pStyle w:val="Code"/>
      </w:pPr>
      <w:r w:rsidRPr="00CC57D8">
        <w:t>/iscsi/iqn.2003-01.org.linux-iscsi.san.x</w:t>
      </w:r>
      <w:proofErr w:type="gramStart"/>
      <w:r w:rsidRPr="00CC57D8">
        <w:t>8664:</w:t>
      </w:r>
      <w:proofErr w:type="gramEnd"/>
      <w:r w:rsidRPr="00CC57D8">
        <w:t xml:space="preserve">sn.35b7f014fbc5/tpg1/luns </w:t>
      </w:r>
      <w:proofErr w:type="spellStart"/>
      <w:r w:rsidRPr="00CC57D8">
        <w:t>create</w:t>
      </w:r>
      <w:proofErr w:type="spellEnd"/>
      <w:r w:rsidRPr="00CC57D8">
        <w:t xml:space="preserve"> /</w:t>
      </w:r>
      <w:proofErr w:type="spellStart"/>
      <w:r w:rsidRPr="00CC57D8">
        <w:t>backstores</w:t>
      </w:r>
      <w:proofErr w:type="spellEnd"/>
      <w:r w:rsidRPr="00CC57D8">
        <w:t>/block/disk01</w:t>
      </w:r>
    </w:p>
    <w:p w:rsidRPr="002A575C" w:rsidR="002A575C" w:rsidP="002A575C" w:rsidRDefault="002A575C" w14:paraId="634C6A34" w14:textId="3D3343D9">
      <w:r>
        <w:rPr>
          <w:rFonts w:ascii="Courier New" w:hAnsi="Courier New" w:cs="Courier New"/>
          <w:noProof/>
        </w:rPr>
        <w:drawing>
          <wp:inline distT="0" distB="0" distL="0" distR="0" wp14:anchorId="113DD51E" wp14:editId="1FCA5212">
            <wp:extent cx="6648450" cy="409575"/>
            <wp:effectExtent l="0" t="0" r="0" b="9525"/>
            <wp:docPr id="350976936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CC57D8" w:rsidR="00CC57D8" w:rsidP="00CC57D8" w:rsidRDefault="00CC57D8" w14:paraId="4609197C" w14:textId="77777777">
      <w:pPr>
        <w:pStyle w:val="Titre2"/>
      </w:pPr>
      <w:bookmarkStart w:name="_Toc253139861" w:id="760858917"/>
      <w:r w:rsidR="00CC57D8">
        <w:rPr/>
        <w:t xml:space="preserve">Autoriser les connexions (mode </w:t>
      </w:r>
      <w:r w:rsidR="00CC57D8">
        <w:rPr/>
        <w:t>lab</w:t>
      </w:r>
      <w:r w:rsidR="00CC57D8">
        <w:rPr/>
        <w:t>)</w:t>
      </w:r>
      <w:bookmarkEnd w:id="760858917"/>
    </w:p>
    <w:p w:rsidRPr="00CC57D8" w:rsidR="00CC57D8" w:rsidP="00CC57D8" w:rsidRDefault="00CC57D8" w14:paraId="66238289" w14:textId="77777777">
      <w:r w:rsidRPr="00CC57D8">
        <w:t>Pour simplifier le test, désactiver l’authentification :</w:t>
      </w:r>
    </w:p>
    <w:p w:rsidRPr="00CC57D8" w:rsidR="00CC57D8" w:rsidP="00CC57D8" w:rsidRDefault="00CC57D8" w14:paraId="7B53AF76" w14:textId="77777777">
      <w:pPr>
        <w:pStyle w:val="Code"/>
      </w:pPr>
      <w:r w:rsidRPr="00CC57D8">
        <w:t>/iscsi/iqn.2003-01.org.linux-iscsi.san.x</w:t>
      </w:r>
      <w:proofErr w:type="gramStart"/>
      <w:r w:rsidRPr="00CC57D8">
        <w:t>8664:</w:t>
      </w:r>
      <w:proofErr w:type="gramEnd"/>
      <w:r w:rsidRPr="00CC57D8">
        <w:t xml:space="preserve">sn.35b7f014fbc5/tpg1 set </w:t>
      </w:r>
      <w:proofErr w:type="spellStart"/>
      <w:r w:rsidRPr="00CC57D8">
        <w:t>attribute</w:t>
      </w:r>
      <w:proofErr w:type="spellEnd"/>
      <w:r w:rsidRPr="00CC57D8">
        <w:t xml:space="preserve"> </w:t>
      </w:r>
      <w:proofErr w:type="spellStart"/>
      <w:r w:rsidRPr="00CC57D8">
        <w:t>authentication</w:t>
      </w:r>
      <w:proofErr w:type="spellEnd"/>
      <w:r w:rsidRPr="00CC57D8">
        <w:t>=0</w:t>
      </w:r>
    </w:p>
    <w:p w:rsidRPr="00FD46F7" w:rsidR="00FD46F7" w:rsidP="00FD46F7" w:rsidRDefault="00FD46F7" w14:paraId="5F577C0D" w14:textId="77777777">
      <w:pPr>
        <w:pStyle w:val="Titre2"/>
      </w:pPr>
      <w:bookmarkStart w:name="_Toc921990532" w:id="1475307959"/>
      <w:r w:rsidR="00FD46F7">
        <w:rPr/>
        <w:t>Activer auto ACL</w:t>
      </w:r>
      <w:bookmarkEnd w:id="1475307959"/>
    </w:p>
    <w:p w:rsidRPr="00FD46F7" w:rsidR="00FD46F7" w:rsidP="00FD46F7" w:rsidRDefault="00FD46F7" w14:paraId="3A3EE00E" w14:textId="77777777">
      <w:pPr>
        <w:pStyle w:val="Code"/>
      </w:pPr>
      <w:r w:rsidRPr="00FD46F7">
        <w:t>/iscsi/iqn.2003-01.org.linux-iscsi.san.x</w:t>
      </w:r>
      <w:proofErr w:type="gramStart"/>
      <w:r w:rsidRPr="00FD46F7">
        <w:t>8664:</w:t>
      </w:r>
      <w:proofErr w:type="gramEnd"/>
      <w:r w:rsidRPr="00FD46F7">
        <w:t xml:space="preserve">sn.35b7f014fbc5/tpg1 set </w:t>
      </w:r>
      <w:proofErr w:type="spellStart"/>
      <w:r w:rsidRPr="00FD46F7">
        <w:t>attribute</w:t>
      </w:r>
      <w:proofErr w:type="spellEnd"/>
      <w:r w:rsidRPr="00FD46F7">
        <w:t xml:space="preserve"> </w:t>
      </w:r>
      <w:proofErr w:type="spellStart"/>
      <w:r w:rsidRPr="00FD46F7">
        <w:t>generate_node_acls</w:t>
      </w:r>
      <w:proofErr w:type="spellEnd"/>
      <w:r w:rsidRPr="00FD46F7">
        <w:t>=1</w:t>
      </w:r>
    </w:p>
    <w:p w:rsidRPr="007D4299" w:rsidR="007D4299" w:rsidP="007D4299" w:rsidRDefault="007D4299" w14:paraId="25BC5ECA" w14:textId="77777777">
      <w:pPr>
        <w:pStyle w:val="Titre2"/>
      </w:pPr>
      <w:bookmarkStart w:name="_Toc1574870487" w:id="1771810866"/>
      <w:r w:rsidR="007D4299">
        <w:rPr/>
        <w:t>Vérification configuration</w:t>
      </w:r>
      <w:bookmarkEnd w:id="1771810866"/>
    </w:p>
    <w:p w:rsidRPr="007D4299" w:rsidR="007D4299" w:rsidP="007D4299" w:rsidRDefault="007D4299" w14:paraId="468D3DBB" w14:textId="77777777">
      <w:r w:rsidRPr="007D4299">
        <w:t>Commande :</w:t>
      </w:r>
    </w:p>
    <w:p w:rsidRPr="007D4299" w:rsidR="007D4299" w:rsidP="007D4299" w:rsidRDefault="007D4299" w14:paraId="3385FA50" w14:textId="77777777">
      <w:pPr>
        <w:pStyle w:val="Code"/>
      </w:pPr>
      <w:proofErr w:type="gramStart"/>
      <w:r w:rsidRPr="007D4299">
        <w:t>ls</w:t>
      </w:r>
      <w:proofErr w:type="gramEnd"/>
    </w:p>
    <w:p w:rsidRPr="007D4299" w:rsidR="007D4299" w:rsidP="007D4299" w:rsidRDefault="007D4299" w14:paraId="35E09E90" w14:textId="347AAC3D">
      <w:r>
        <w:rPr>
          <w:noProof/>
        </w:rPr>
        <w:drawing>
          <wp:inline distT="0" distB="0" distL="0" distR="0" wp14:anchorId="52F75420" wp14:editId="1CB05A08">
            <wp:extent cx="6648450" cy="2105025"/>
            <wp:effectExtent l="0" t="0" r="0" b="9525"/>
            <wp:docPr id="666619286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03D66" w:rsidRDefault="00703D66" w14:paraId="74AB8D5C" w14:textId="77777777">
      <w:pPr>
        <w:jc w:val="left"/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:rsidRPr="00703D66" w:rsidR="00703D66" w:rsidP="00703D66" w:rsidRDefault="00703D66" w14:paraId="1E3E209C" w14:textId="72EF055F">
      <w:pPr>
        <w:pStyle w:val="Titre2"/>
      </w:pPr>
      <w:bookmarkStart w:name="_Toc2027199751" w:id="1699447064"/>
      <w:r w:rsidR="00703D66">
        <w:rPr/>
        <w:t>Vérification service</w:t>
      </w:r>
      <w:bookmarkEnd w:id="1699447064"/>
    </w:p>
    <w:p w:rsidRPr="00703D66" w:rsidR="00703D66" w:rsidP="00703D66" w:rsidRDefault="00703D66" w14:paraId="5075B07A" w14:textId="77777777">
      <w:pPr>
        <w:pStyle w:val="Code"/>
      </w:pPr>
      <w:proofErr w:type="spellStart"/>
      <w:proofErr w:type="gramStart"/>
      <w:r w:rsidRPr="00703D66">
        <w:t>systemctl</w:t>
      </w:r>
      <w:proofErr w:type="spellEnd"/>
      <w:proofErr w:type="gramEnd"/>
      <w:r w:rsidRPr="00703D66">
        <w:t xml:space="preserve"> </w:t>
      </w:r>
      <w:proofErr w:type="spellStart"/>
      <w:r w:rsidRPr="00703D66">
        <w:t>status</w:t>
      </w:r>
      <w:proofErr w:type="spellEnd"/>
      <w:r w:rsidRPr="00703D66">
        <w:t xml:space="preserve"> </w:t>
      </w:r>
      <w:proofErr w:type="spellStart"/>
      <w:r w:rsidRPr="00703D66">
        <w:t>rtslib</w:t>
      </w:r>
      <w:proofErr w:type="spellEnd"/>
      <w:r w:rsidRPr="00703D66">
        <w:t>-fb-</w:t>
      </w:r>
      <w:proofErr w:type="spellStart"/>
      <w:r w:rsidRPr="00703D66">
        <w:t>targetctl</w:t>
      </w:r>
      <w:proofErr w:type="spellEnd"/>
    </w:p>
    <w:p w:rsidRPr="00703D66" w:rsidR="00703D66" w:rsidP="00703D66" w:rsidRDefault="00421A6B" w14:paraId="4E000DD0" w14:textId="0D664CB1">
      <w:r>
        <w:rPr>
          <w:noProof/>
        </w:rPr>
        <w:drawing>
          <wp:inline distT="0" distB="0" distL="0" distR="0" wp14:anchorId="0BB9DE34" wp14:editId="2898E5F6">
            <wp:extent cx="6638925" cy="1400175"/>
            <wp:effectExtent l="0" t="0" r="9525" b="9525"/>
            <wp:docPr id="29798085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03D66" w:rsidR="00703D66" w:rsidP="00703D66" w:rsidRDefault="00703D66" w14:paraId="731EC811" w14:textId="77777777">
      <w:r w:rsidRPr="00703D66">
        <w:t>Activer au démarrage :</w:t>
      </w:r>
    </w:p>
    <w:p w:rsidRPr="00703D66" w:rsidR="00703D66" w:rsidP="00703D66" w:rsidRDefault="00703D66" w14:paraId="7EEE1667" w14:textId="77777777">
      <w:pPr>
        <w:pStyle w:val="Code"/>
      </w:pPr>
      <w:proofErr w:type="spellStart"/>
      <w:proofErr w:type="gramStart"/>
      <w:r w:rsidRPr="00703D66">
        <w:t>systemctl</w:t>
      </w:r>
      <w:proofErr w:type="spellEnd"/>
      <w:proofErr w:type="gramEnd"/>
      <w:r w:rsidRPr="00703D66">
        <w:t xml:space="preserve"> enable </w:t>
      </w:r>
      <w:proofErr w:type="spellStart"/>
      <w:r w:rsidRPr="00703D66">
        <w:t>rtslib</w:t>
      </w:r>
      <w:proofErr w:type="spellEnd"/>
      <w:r w:rsidRPr="00703D66">
        <w:t>-fb-</w:t>
      </w:r>
      <w:proofErr w:type="spellStart"/>
      <w:r w:rsidRPr="00703D66">
        <w:t>targetctl</w:t>
      </w:r>
      <w:proofErr w:type="spellEnd"/>
    </w:p>
    <w:p w:rsidR="004240EB" w:rsidRDefault="004240EB" w14:paraId="547F3F12" w14:textId="58C30208">
      <w:pPr>
        <w:jc w:val="left"/>
      </w:pPr>
      <w:r>
        <w:br w:type="page"/>
      </w:r>
    </w:p>
    <w:p w:rsidR="004240EB" w:rsidP="004240EB" w:rsidRDefault="004240EB" w14:paraId="4C6ED8F0" w14:textId="33848572">
      <w:pPr>
        <w:pStyle w:val="Titre1"/>
      </w:pPr>
      <w:bookmarkStart w:name="_Toc1901814627" w:id="4484352"/>
      <w:r w:rsidR="004240EB">
        <w:rPr/>
        <w:t>Connexion de ISCSI sur Proxmox</w:t>
      </w:r>
      <w:bookmarkEnd w:id="4484352"/>
    </w:p>
    <w:p w:rsidR="004240EB" w:rsidP="006E16CD" w:rsidRDefault="002F35A4" w14:paraId="224855D9" w14:textId="05CAC72D">
      <w:pPr>
        <w:pStyle w:val="Titre2"/>
      </w:pPr>
      <w:bookmarkStart w:name="_Toc1566449979" w:id="1576516889"/>
      <w:r w:rsidR="002F35A4">
        <w:rPr/>
        <w:t>Récupérer l</w:t>
      </w:r>
      <w:r w:rsidR="00A9772D">
        <w:rPr/>
        <w:t xml:space="preserve">’IQN de </w:t>
      </w:r>
      <w:r w:rsidR="00A9772D">
        <w:rPr/>
        <w:t>proxmox</w:t>
      </w:r>
      <w:r w:rsidR="00A9772D">
        <w:rPr/>
        <w:t xml:space="preserve"> pour l’autoriser à se connecter au serveur iSCSI</w:t>
      </w:r>
      <w:bookmarkEnd w:id="1576516889"/>
    </w:p>
    <w:p w:rsidRPr="00376D48" w:rsidR="00A9772D" w:rsidP="00AA45FE" w:rsidRDefault="00AA45FE" w14:paraId="0DC4E098" w14:textId="5286D526">
      <w:pPr>
        <w:pStyle w:val="Code"/>
        <w:rPr>
          <w:sz w:val="22"/>
          <w:szCs w:val="22"/>
        </w:rPr>
      </w:pPr>
      <w:proofErr w:type="gramStart"/>
      <w:r w:rsidRPr="00376D48">
        <w:rPr>
          <w:sz w:val="22"/>
          <w:szCs w:val="22"/>
        </w:rPr>
        <w:t>cat</w:t>
      </w:r>
      <w:proofErr w:type="gramEnd"/>
      <w:r w:rsidRPr="00376D48">
        <w:rPr>
          <w:sz w:val="22"/>
          <w:szCs w:val="22"/>
        </w:rPr>
        <w:t xml:space="preserve"> /</w:t>
      </w:r>
      <w:proofErr w:type="spellStart"/>
      <w:r w:rsidRPr="00376D48">
        <w:rPr>
          <w:sz w:val="22"/>
          <w:szCs w:val="22"/>
        </w:rPr>
        <w:t>etc</w:t>
      </w:r>
      <w:proofErr w:type="spellEnd"/>
      <w:r w:rsidRPr="00376D48">
        <w:rPr>
          <w:sz w:val="22"/>
          <w:szCs w:val="22"/>
        </w:rPr>
        <w:t>/</w:t>
      </w:r>
      <w:proofErr w:type="spellStart"/>
      <w:r w:rsidRPr="00376D48">
        <w:rPr>
          <w:sz w:val="22"/>
          <w:szCs w:val="22"/>
        </w:rPr>
        <w:t>iscsi</w:t>
      </w:r>
      <w:proofErr w:type="spellEnd"/>
      <w:r w:rsidRPr="00376D48">
        <w:rPr>
          <w:sz w:val="22"/>
          <w:szCs w:val="22"/>
        </w:rPr>
        <w:t>/</w:t>
      </w:r>
      <w:proofErr w:type="spellStart"/>
      <w:r w:rsidRPr="00376D48">
        <w:rPr>
          <w:sz w:val="22"/>
          <w:szCs w:val="22"/>
        </w:rPr>
        <w:t>initiatorname.iscsi</w:t>
      </w:r>
      <w:proofErr w:type="spellEnd"/>
    </w:p>
    <w:p w:rsidRPr="00376D48" w:rsidR="00FA3C3D" w:rsidP="00FA3C3D" w:rsidRDefault="00FA3C3D" w14:paraId="32D9F114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 xml:space="preserve">## DO NOT EDIT OR REMOVE THIS </w:t>
      </w:r>
      <w:proofErr w:type="gramStart"/>
      <w:r w:rsidRPr="00376D48">
        <w:rPr>
          <w:sz w:val="22"/>
          <w:szCs w:val="22"/>
        </w:rPr>
        <w:t>FILE!</w:t>
      </w:r>
      <w:proofErr w:type="gramEnd"/>
    </w:p>
    <w:p w:rsidRPr="00376D48" w:rsidR="00FA3C3D" w:rsidP="00FA3C3D" w:rsidRDefault="00FA3C3D" w14:paraId="6E026CEC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 xml:space="preserve">## If </w:t>
      </w:r>
      <w:proofErr w:type="spellStart"/>
      <w:r w:rsidRPr="00376D48">
        <w:rPr>
          <w:sz w:val="22"/>
          <w:szCs w:val="22"/>
        </w:rPr>
        <w:t>you</w:t>
      </w:r>
      <w:proofErr w:type="spellEnd"/>
      <w:r w:rsidRPr="00376D48">
        <w:rPr>
          <w:sz w:val="22"/>
          <w:szCs w:val="22"/>
        </w:rPr>
        <w:t xml:space="preserve"> </w:t>
      </w:r>
      <w:proofErr w:type="spellStart"/>
      <w:r w:rsidRPr="00376D48">
        <w:rPr>
          <w:sz w:val="22"/>
          <w:szCs w:val="22"/>
        </w:rPr>
        <w:t>remove</w:t>
      </w:r>
      <w:proofErr w:type="spellEnd"/>
      <w:r w:rsidRPr="00376D48">
        <w:rPr>
          <w:sz w:val="22"/>
          <w:szCs w:val="22"/>
        </w:rPr>
        <w:t xml:space="preserve"> </w:t>
      </w:r>
      <w:proofErr w:type="spellStart"/>
      <w:r w:rsidRPr="00376D48">
        <w:rPr>
          <w:sz w:val="22"/>
          <w:szCs w:val="22"/>
        </w:rPr>
        <w:t>this</w:t>
      </w:r>
      <w:proofErr w:type="spellEnd"/>
      <w:r w:rsidRPr="00376D48">
        <w:rPr>
          <w:sz w:val="22"/>
          <w:szCs w:val="22"/>
        </w:rPr>
        <w:t xml:space="preserve"> file, the iSCSI daemon </w:t>
      </w:r>
      <w:proofErr w:type="spellStart"/>
      <w:r w:rsidRPr="00376D48">
        <w:rPr>
          <w:sz w:val="22"/>
          <w:szCs w:val="22"/>
        </w:rPr>
        <w:t>will</w:t>
      </w:r>
      <w:proofErr w:type="spellEnd"/>
      <w:r w:rsidRPr="00376D48">
        <w:rPr>
          <w:sz w:val="22"/>
          <w:szCs w:val="22"/>
        </w:rPr>
        <w:t xml:space="preserve"> not start.</w:t>
      </w:r>
    </w:p>
    <w:p w:rsidRPr="00376D48" w:rsidR="00FA3C3D" w:rsidP="00FA3C3D" w:rsidRDefault="00FA3C3D" w14:paraId="6E198B36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 xml:space="preserve">## If </w:t>
      </w:r>
      <w:proofErr w:type="spellStart"/>
      <w:r w:rsidRPr="00376D48">
        <w:rPr>
          <w:sz w:val="22"/>
          <w:szCs w:val="22"/>
        </w:rPr>
        <w:t>you</w:t>
      </w:r>
      <w:proofErr w:type="spellEnd"/>
      <w:r w:rsidRPr="00376D48">
        <w:rPr>
          <w:sz w:val="22"/>
          <w:szCs w:val="22"/>
        </w:rPr>
        <w:t xml:space="preserve"> change the </w:t>
      </w:r>
      <w:proofErr w:type="spellStart"/>
      <w:r w:rsidRPr="00376D48">
        <w:rPr>
          <w:sz w:val="22"/>
          <w:szCs w:val="22"/>
        </w:rPr>
        <w:t>InitiatorName</w:t>
      </w:r>
      <w:proofErr w:type="spellEnd"/>
      <w:r w:rsidRPr="00376D48">
        <w:rPr>
          <w:sz w:val="22"/>
          <w:szCs w:val="22"/>
        </w:rPr>
        <w:t xml:space="preserve">, </w:t>
      </w:r>
      <w:proofErr w:type="spellStart"/>
      <w:r w:rsidRPr="00376D48">
        <w:rPr>
          <w:sz w:val="22"/>
          <w:szCs w:val="22"/>
        </w:rPr>
        <w:t>existing</w:t>
      </w:r>
      <w:proofErr w:type="spellEnd"/>
      <w:r w:rsidRPr="00376D48">
        <w:rPr>
          <w:sz w:val="22"/>
          <w:szCs w:val="22"/>
        </w:rPr>
        <w:t xml:space="preserve"> </w:t>
      </w:r>
      <w:proofErr w:type="spellStart"/>
      <w:r w:rsidRPr="00376D48">
        <w:rPr>
          <w:sz w:val="22"/>
          <w:szCs w:val="22"/>
        </w:rPr>
        <w:t>access</w:t>
      </w:r>
      <w:proofErr w:type="spellEnd"/>
      <w:r w:rsidRPr="00376D48">
        <w:rPr>
          <w:sz w:val="22"/>
          <w:szCs w:val="22"/>
        </w:rPr>
        <w:t xml:space="preserve"> control </w:t>
      </w:r>
      <w:proofErr w:type="spellStart"/>
      <w:r w:rsidRPr="00376D48">
        <w:rPr>
          <w:sz w:val="22"/>
          <w:szCs w:val="22"/>
        </w:rPr>
        <w:t>lists</w:t>
      </w:r>
      <w:proofErr w:type="spellEnd"/>
    </w:p>
    <w:p w:rsidRPr="00376D48" w:rsidR="00FA3C3D" w:rsidP="00FA3C3D" w:rsidRDefault="00FA3C3D" w14:paraId="64FE8762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 xml:space="preserve">## </w:t>
      </w:r>
      <w:proofErr w:type="spellStart"/>
      <w:r w:rsidRPr="00376D48">
        <w:rPr>
          <w:sz w:val="22"/>
          <w:szCs w:val="22"/>
        </w:rPr>
        <w:t>may</w:t>
      </w:r>
      <w:proofErr w:type="spellEnd"/>
      <w:r w:rsidRPr="00376D48">
        <w:rPr>
          <w:sz w:val="22"/>
          <w:szCs w:val="22"/>
        </w:rPr>
        <w:t xml:space="preserve"> </w:t>
      </w:r>
      <w:proofErr w:type="spellStart"/>
      <w:r w:rsidRPr="00376D48">
        <w:rPr>
          <w:sz w:val="22"/>
          <w:szCs w:val="22"/>
        </w:rPr>
        <w:t>reject</w:t>
      </w:r>
      <w:proofErr w:type="spellEnd"/>
      <w:r w:rsidRPr="00376D48">
        <w:rPr>
          <w:sz w:val="22"/>
          <w:szCs w:val="22"/>
        </w:rPr>
        <w:t xml:space="preserve"> </w:t>
      </w:r>
      <w:proofErr w:type="spellStart"/>
      <w:r w:rsidRPr="00376D48">
        <w:rPr>
          <w:sz w:val="22"/>
          <w:szCs w:val="22"/>
        </w:rPr>
        <w:t>this</w:t>
      </w:r>
      <w:proofErr w:type="spellEnd"/>
      <w:r w:rsidRPr="00376D48">
        <w:rPr>
          <w:sz w:val="22"/>
          <w:szCs w:val="22"/>
        </w:rPr>
        <w:t xml:space="preserve"> </w:t>
      </w:r>
      <w:proofErr w:type="spellStart"/>
      <w:r w:rsidRPr="00376D48">
        <w:rPr>
          <w:sz w:val="22"/>
          <w:szCs w:val="22"/>
        </w:rPr>
        <w:t>initiator</w:t>
      </w:r>
      <w:proofErr w:type="spellEnd"/>
      <w:r w:rsidRPr="00376D48">
        <w:rPr>
          <w:sz w:val="22"/>
          <w:szCs w:val="22"/>
        </w:rPr>
        <w:t xml:space="preserve">.  The </w:t>
      </w:r>
      <w:proofErr w:type="spellStart"/>
      <w:r w:rsidRPr="00376D48">
        <w:rPr>
          <w:sz w:val="22"/>
          <w:szCs w:val="22"/>
        </w:rPr>
        <w:t>InitiatorName</w:t>
      </w:r>
      <w:proofErr w:type="spellEnd"/>
      <w:r w:rsidRPr="00376D48">
        <w:rPr>
          <w:sz w:val="22"/>
          <w:szCs w:val="22"/>
        </w:rPr>
        <w:t xml:space="preserve"> must </w:t>
      </w:r>
      <w:proofErr w:type="spellStart"/>
      <w:r w:rsidRPr="00376D48">
        <w:rPr>
          <w:sz w:val="22"/>
          <w:szCs w:val="22"/>
        </w:rPr>
        <w:t>be</w:t>
      </w:r>
      <w:proofErr w:type="spellEnd"/>
      <w:r w:rsidRPr="00376D48">
        <w:rPr>
          <w:sz w:val="22"/>
          <w:szCs w:val="22"/>
        </w:rPr>
        <w:t xml:space="preserve"> unique</w:t>
      </w:r>
    </w:p>
    <w:p w:rsidRPr="00376D48" w:rsidR="00FA3C3D" w:rsidP="00FA3C3D" w:rsidRDefault="00FA3C3D" w14:paraId="139CA2AE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 xml:space="preserve">## for </w:t>
      </w:r>
      <w:proofErr w:type="spellStart"/>
      <w:r w:rsidRPr="00376D48">
        <w:rPr>
          <w:sz w:val="22"/>
          <w:szCs w:val="22"/>
        </w:rPr>
        <w:t>each</w:t>
      </w:r>
      <w:proofErr w:type="spellEnd"/>
      <w:r w:rsidRPr="00376D48">
        <w:rPr>
          <w:sz w:val="22"/>
          <w:szCs w:val="22"/>
        </w:rPr>
        <w:t xml:space="preserve"> iSCSI </w:t>
      </w:r>
      <w:proofErr w:type="spellStart"/>
      <w:r w:rsidRPr="00376D48">
        <w:rPr>
          <w:sz w:val="22"/>
          <w:szCs w:val="22"/>
        </w:rPr>
        <w:t>initiator</w:t>
      </w:r>
      <w:proofErr w:type="spellEnd"/>
      <w:r w:rsidRPr="00376D48">
        <w:rPr>
          <w:sz w:val="22"/>
          <w:szCs w:val="22"/>
        </w:rPr>
        <w:t xml:space="preserve">.  Do NOT duplicate iSCSI </w:t>
      </w:r>
      <w:proofErr w:type="spellStart"/>
      <w:r w:rsidRPr="00376D48">
        <w:rPr>
          <w:sz w:val="22"/>
          <w:szCs w:val="22"/>
        </w:rPr>
        <w:t>InitiatorNames</w:t>
      </w:r>
      <w:proofErr w:type="spellEnd"/>
      <w:r w:rsidRPr="00376D48">
        <w:rPr>
          <w:sz w:val="22"/>
          <w:szCs w:val="22"/>
        </w:rPr>
        <w:t>.</w:t>
      </w:r>
    </w:p>
    <w:p w:rsidRPr="00376D48" w:rsidR="001166E4" w:rsidP="00C957D5" w:rsidRDefault="00FA3C3D" w14:paraId="59B1731F" w14:textId="158F839E">
      <w:pPr>
        <w:pStyle w:val="Code"/>
        <w:rPr>
          <w:sz w:val="22"/>
          <w:szCs w:val="22"/>
        </w:rPr>
      </w:pPr>
      <w:proofErr w:type="spellStart"/>
      <w:r w:rsidRPr="00376D48">
        <w:rPr>
          <w:sz w:val="22"/>
          <w:szCs w:val="22"/>
        </w:rPr>
        <w:t>InitiatorName</w:t>
      </w:r>
      <w:proofErr w:type="spellEnd"/>
      <w:r w:rsidRPr="00376D48">
        <w:rPr>
          <w:sz w:val="22"/>
          <w:szCs w:val="22"/>
        </w:rPr>
        <w:t>=</w:t>
      </w:r>
      <w:r w:rsidRPr="00376D48">
        <w:rPr>
          <w:b/>
          <w:bCs/>
          <w:color w:val="EE0000"/>
          <w:sz w:val="22"/>
          <w:szCs w:val="22"/>
        </w:rPr>
        <w:t>iqn.1993-08.org.debian:</w:t>
      </w:r>
      <w:proofErr w:type="gramStart"/>
      <w:r w:rsidRPr="00376D48">
        <w:rPr>
          <w:b/>
          <w:bCs/>
          <w:color w:val="EE0000"/>
          <w:sz w:val="22"/>
          <w:szCs w:val="22"/>
        </w:rPr>
        <w:t>01:e</w:t>
      </w:r>
      <w:proofErr w:type="gramEnd"/>
      <w:r w:rsidRPr="00376D48">
        <w:rPr>
          <w:b/>
          <w:bCs/>
          <w:color w:val="EE0000"/>
          <w:sz w:val="22"/>
          <w:szCs w:val="22"/>
        </w:rPr>
        <w:t>67fe9bda663</w:t>
      </w:r>
    </w:p>
    <w:p w:rsidR="001C4CC0" w:rsidP="006E16CD" w:rsidRDefault="0070208B" w14:paraId="337E68A8" w14:textId="77777777">
      <w:pPr>
        <w:pStyle w:val="Titre2"/>
      </w:pPr>
      <w:bookmarkStart w:name="_Toc511016134" w:id="783642836"/>
      <w:r w:rsidR="0070208B">
        <w:rPr/>
        <w:t>Ajouter l’</w:t>
      </w:r>
      <w:r w:rsidR="001C4CC0">
        <w:rPr/>
        <w:t>ACL avec l’IQN de Proxmox</w:t>
      </w:r>
      <w:bookmarkEnd w:id="783642836"/>
    </w:p>
    <w:p w:rsidRPr="00376D48" w:rsidR="001C4CC0" w:rsidP="00A94980" w:rsidRDefault="001C4CC0" w14:paraId="5835946D" w14:textId="77777777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sudo</w:t>
      </w:r>
      <w:proofErr w:type="spellEnd"/>
      <w:proofErr w:type="gramEnd"/>
      <w:r w:rsidRPr="00376D48">
        <w:rPr>
          <w:sz w:val="22"/>
          <w:szCs w:val="22"/>
        </w:rPr>
        <w:t xml:space="preserve"> </w:t>
      </w:r>
      <w:proofErr w:type="spellStart"/>
      <w:r w:rsidRPr="00376D48">
        <w:rPr>
          <w:sz w:val="22"/>
          <w:szCs w:val="22"/>
        </w:rPr>
        <w:t>targetcli</w:t>
      </w:r>
      <w:proofErr w:type="spellEnd"/>
    </w:p>
    <w:p w:rsidRPr="00376D48" w:rsidR="00A94980" w:rsidP="00A94980" w:rsidRDefault="00A94980" w14:paraId="45949829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/</w:t>
      </w:r>
      <w:proofErr w:type="spellStart"/>
      <w:r w:rsidRPr="00376D48">
        <w:rPr>
          <w:sz w:val="22"/>
          <w:szCs w:val="22"/>
        </w:rPr>
        <w:t>iscsi</w:t>
      </w:r>
      <w:proofErr w:type="spellEnd"/>
      <w:r w:rsidRPr="00376D48">
        <w:rPr>
          <w:sz w:val="22"/>
          <w:szCs w:val="22"/>
        </w:rPr>
        <w:t>/&lt;IQN-</w:t>
      </w:r>
      <w:proofErr w:type="spellStart"/>
      <w:r w:rsidRPr="00376D48">
        <w:rPr>
          <w:sz w:val="22"/>
          <w:szCs w:val="22"/>
        </w:rPr>
        <w:t>target</w:t>
      </w:r>
      <w:proofErr w:type="spellEnd"/>
      <w:r w:rsidRPr="00376D48">
        <w:rPr>
          <w:sz w:val="22"/>
          <w:szCs w:val="22"/>
        </w:rPr>
        <w:t>&gt;/tpg1/</w:t>
      </w:r>
      <w:proofErr w:type="spellStart"/>
      <w:r w:rsidRPr="00376D48">
        <w:rPr>
          <w:sz w:val="22"/>
          <w:szCs w:val="22"/>
        </w:rPr>
        <w:t>acls</w:t>
      </w:r>
      <w:proofErr w:type="spellEnd"/>
      <w:r w:rsidRPr="00376D48">
        <w:rPr>
          <w:sz w:val="22"/>
          <w:szCs w:val="22"/>
        </w:rPr>
        <w:t xml:space="preserve"> </w:t>
      </w:r>
      <w:proofErr w:type="spellStart"/>
      <w:r w:rsidRPr="00376D48">
        <w:rPr>
          <w:sz w:val="22"/>
          <w:szCs w:val="22"/>
        </w:rPr>
        <w:t>create</w:t>
      </w:r>
      <w:proofErr w:type="spellEnd"/>
      <w:r w:rsidRPr="00376D48">
        <w:rPr>
          <w:sz w:val="22"/>
          <w:szCs w:val="22"/>
        </w:rPr>
        <w:t xml:space="preserve"> &lt;IQN-</w:t>
      </w:r>
      <w:proofErr w:type="spellStart"/>
      <w:r w:rsidRPr="00376D48">
        <w:rPr>
          <w:sz w:val="22"/>
          <w:szCs w:val="22"/>
        </w:rPr>
        <w:t>proxmox</w:t>
      </w:r>
      <w:proofErr w:type="spellEnd"/>
      <w:r w:rsidRPr="00376D48">
        <w:rPr>
          <w:sz w:val="22"/>
          <w:szCs w:val="22"/>
        </w:rPr>
        <w:t>&gt;</w:t>
      </w:r>
    </w:p>
    <w:p w:rsidRPr="00376D48" w:rsidR="00A94980" w:rsidP="00A94980" w:rsidRDefault="006E16CD" w14:paraId="00B7DB32" w14:textId="220F7D93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saveconfig</w:t>
      </w:r>
      <w:proofErr w:type="spellEnd"/>
      <w:proofErr w:type="gramEnd"/>
    </w:p>
    <w:p w:rsidRPr="00376D48" w:rsidR="006E16CD" w:rsidP="00A94980" w:rsidRDefault="006E16CD" w14:paraId="104D0FBB" w14:textId="794BFF1B">
      <w:pPr>
        <w:pStyle w:val="Code"/>
        <w:rPr>
          <w:sz w:val="22"/>
          <w:szCs w:val="22"/>
        </w:rPr>
      </w:pPr>
      <w:proofErr w:type="gramStart"/>
      <w:r w:rsidRPr="00376D48">
        <w:rPr>
          <w:sz w:val="22"/>
          <w:szCs w:val="22"/>
        </w:rPr>
        <w:t>exit</w:t>
      </w:r>
      <w:proofErr w:type="gramEnd"/>
    </w:p>
    <w:p w:rsidR="00CC0F79" w:rsidP="006E16CD" w:rsidRDefault="00CC0F79" w14:paraId="7300F0D1" w14:textId="77777777">
      <w:pPr>
        <w:pStyle w:val="Titre2"/>
      </w:pPr>
      <w:bookmarkStart w:name="_Toc760270297" w:id="1958898604"/>
      <w:r w:rsidR="00CC0F79">
        <w:rPr/>
        <w:t>Découvrir et connecter Proxmox</w:t>
      </w:r>
      <w:bookmarkEnd w:id="1958898604"/>
    </w:p>
    <w:p w:rsidRPr="00821352" w:rsidR="00821352" w:rsidP="00821352" w:rsidRDefault="00821352" w14:paraId="64AEFE2B" w14:textId="77777777">
      <w:pPr>
        <w:rPr>
          <w:b/>
          <w:bCs/>
        </w:rPr>
      </w:pPr>
      <w:r w:rsidRPr="00821352">
        <w:rPr>
          <w:b/>
          <w:bCs/>
        </w:rPr>
        <w:t>4. Découvrir et connecter la cible depuis Proxmox</w:t>
      </w:r>
    </w:p>
    <w:p w:rsidRPr="00376D48" w:rsidR="00821352" w:rsidP="00821352" w:rsidRDefault="00821352" w14:paraId="0FA1285F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# Découverte</w:t>
      </w:r>
    </w:p>
    <w:p w:rsidRPr="00376D48" w:rsidR="00821352" w:rsidP="00821352" w:rsidRDefault="00821352" w14:paraId="34966C26" w14:textId="77777777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iscsiadm</w:t>
      </w:r>
      <w:proofErr w:type="spellEnd"/>
      <w:proofErr w:type="gramEnd"/>
      <w:r w:rsidRPr="00376D48">
        <w:rPr>
          <w:sz w:val="22"/>
          <w:szCs w:val="22"/>
        </w:rPr>
        <w:t xml:space="preserve"> -m </w:t>
      </w:r>
      <w:proofErr w:type="spellStart"/>
      <w:r w:rsidRPr="00376D48">
        <w:rPr>
          <w:sz w:val="22"/>
          <w:szCs w:val="22"/>
        </w:rPr>
        <w:t>discovery</w:t>
      </w:r>
      <w:proofErr w:type="spellEnd"/>
      <w:r w:rsidRPr="00376D48">
        <w:rPr>
          <w:sz w:val="22"/>
          <w:szCs w:val="22"/>
        </w:rPr>
        <w:t xml:space="preserve"> -t </w:t>
      </w:r>
      <w:proofErr w:type="spellStart"/>
      <w:r w:rsidRPr="00376D48">
        <w:rPr>
          <w:sz w:val="22"/>
          <w:szCs w:val="22"/>
        </w:rPr>
        <w:t>sendtargets</w:t>
      </w:r>
      <w:proofErr w:type="spellEnd"/>
      <w:r w:rsidRPr="00376D48">
        <w:rPr>
          <w:sz w:val="22"/>
          <w:szCs w:val="22"/>
        </w:rPr>
        <w:t xml:space="preserve"> -p &lt;IP-VM-stockage&gt;</w:t>
      </w:r>
    </w:p>
    <w:p w:rsidRPr="00376D48" w:rsidR="00821352" w:rsidP="00821352" w:rsidRDefault="00821352" w14:paraId="09BFCB05" w14:textId="77777777">
      <w:pPr>
        <w:pStyle w:val="Code"/>
        <w:rPr>
          <w:sz w:val="22"/>
          <w:szCs w:val="22"/>
        </w:rPr>
      </w:pPr>
    </w:p>
    <w:p w:rsidRPr="00376D48" w:rsidR="00821352" w:rsidP="00821352" w:rsidRDefault="00821352" w14:paraId="1DDC30CC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# Connexion</w:t>
      </w:r>
    </w:p>
    <w:p w:rsidRPr="00376D48" w:rsidR="00821352" w:rsidP="00821352" w:rsidRDefault="00821352" w14:paraId="2348BB82" w14:textId="77777777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iscsiadm</w:t>
      </w:r>
      <w:proofErr w:type="spellEnd"/>
      <w:proofErr w:type="gramEnd"/>
      <w:r w:rsidRPr="00376D48">
        <w:rPr>
          <w:sz w:val="22"/>
          <w:szCs w:val="22"/>
        </w:rPr>
        <w:t xml:space="preserve"> -m </w:t>
      </w:r>
      <w:proofErr w:type="spellStart"/>
      <w:r w:rsidRPr="00376D48">
        <w:rPr>
          <w:sz w:val="22"/>
          <w:szCs w:val="22"/>
        </w:rPr>
        <w:t>node</w:t>
      </w:r>
      <w:proofErr w:type="spellEnd"/>
      <w:r w:rsidRPr="00376D48">
        <w:rPr>
          <w:sz w:val="22"/>
          <w:szCs w:val="22"/>
        </w:rPr>
        <w:t xml:space="preserve"> -T &lt;IQN-</w:t>
      </w:r>
      <w:proofErr w:type="spellStart"/>
      <w:r w:rsidRPr="00376D48">
        <w:rPr>
          <w:sz w:val="22"/>
          <w:szCs w:val="22"/>
        </w:rPr>
        <w:t>target</w:t>
      </w:r>
      <w:proofErr w:type="spellEnd"/>
      <w:r w:rsidRPr="00376D48">
        <w:rPr>
          <w:sz w:val="22"/>
          <w:szCs w:val="22"/>
        </w:rPr>
        <w:t>&gt; -p &lt;IP-VM-stockage&gt; --login</w:t>
      </w:r>
    </w:p>
    <w:p w:rsidRPr="00376D48" w:rsidR="00821352" w:rsidP="00821352" w:rsidRDefault="00821352" w14:paraId="384E22F3" w14:textId="77777777">
      <w:pPr>
        <w:pStyle w:val="Code"/>
        <w:rPr>
          <w:sz w:val="22"/>
          <w:szCs w:val="22"/>
        </w:rPr>
      </w:pPr>
    </w:p>
    <w:p w:rsidRPr="00376D48" w:rsidR="00821352" w:rsidP="00821352" w:rsidRDefault="00821352" w14:paraId="289F8B03" w14:textId="7E15DD6C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# Connexion automatique au boot</w:t>
      </w:r>
      <w:r w:rsidR="00E45229">
        <w:rPr>
          <w:sz w:val="22"/>
          <w:szCs w:val="22"/>
        </w:rPr>
        <w:t xml:space="preserve"> - </w:t>
      </w:r>
      <w:proofErr w:type="gramStart"/>
      <w:r w:rsidR="00E45229">
        <w:rPr>
          <w:sz w:val="22"/>
          <w:szCs w:val="22"/>
        </w:rPr>
        <w:t>/!\</w:t>
      </w:r>
      <w:proofErr w:type="gramEnd"/>
      <w:r w:rsidR="00E45229">
        <w:rPr>
          <w:sz w:val="22"/>
          <w:szCs w:val="22"/>
        </w:rPr>
        <w:t xml:space="preserve"> Attention </w:t>
      </w:r>
      <w:r w:rsidR="00666088">
        <w:rPr>
          <w:sz w:val="22"/>
          <w:szCs w:val="22"/>
        </w:rPr>
        <w:t>peut causer des problèmes !</w:t>
      </w:r>
    </w:p>
    <w:p w:rsidRPr="00376D48" w:rsidR="00821352" w:rsidP="00821352" w:rsidRDefault="00821352" w14:paraId="0BA4B78D" w14:textId="77777777">
      <w:pPr>
        <w:pStyle w:val="Code"/>
        <w:rPr>
          <w:sz w:val="22"/>
          <w:szCs w:val="22"/>
        </w:rPr>
      </w:pPr>
      <w:bookmarkStart w:name="OLE_LINK13" w:id="35"/>
      <w:proofErr w:type="spellStart"/>
      <w:proofErr w:type="gramStart"/>
      <w:r w:rsidRPr="00376D48">
        <w:rPr>
          <w:sz w:val="22"/>
          <w:szCs w:val="22"/>
        </w:rPr>
        <w:t>iscsiadm</w:t>
      </w:r>
      <w:proofErr w:type="spellEnd"/>
      <w:proofErr w:type="gramEnd"/>
      <w:r w:rsidRPr="00376D48">
        <w:rPr>
          <w:sz w:val="22"/>
          <w:szCs w:val="22"/>
        </w:rPr>
        <w:t xml:space="preserve"> -m </w:t>
      </w:r>
      <w:proofErr w:type="spellStart"/>
      <w:r w:rsidRPr="00376D48">
        <w:rPr>
          <w:sz w:val="22"/>
          <w:szCs w:val="22"/>
        </w:rPr>
        <w:t>node</w:t>
      </w:r>
      <w:proofErr w:type="spellEnd"/>
      <w:r w:rsidRPr="00376D48">
        <w:rPr>
          <w:sz w:val="22"/>
          <w:szCs w:val="22"/>
        </w:rPr>
        <w:t xml:space="preserve"> -T &lt;IQN-</w:t>
      </w:r>
      <w:proofErr w:type="spellStart"/>
      <w:r w:rsidRPr="00376D48">
        <w:rPr>
          <w:sz w:val="22"/>
          <w:szCs w:val="22"/>
        </w:rPr>
        <w:t>target</w:t>
      </w:r>
      <w:proofErr w:type="spellEnd"/>
      <w:r w:rsidRPr="00376D48">
        <w:rPr>
          <w:sz w:val="22"/>
          <w:szCs w:val="22"/>
        </w:rPr>
        <w:t xml:space="preserve">&gt; -p &lt;IP-VM-stockage&gt; --op update -n </w:t>
      </w:r>
      <w:proofErr w:type="spellStart"/>
      <w:proofErr w:type="gramStart"/>
      <w:r w:rsidRPr="00376D48">
        <w:rPr>
          <w:sz w:val="22"/>
          <w:szCs w:val="22"/>
        </w:rPr>
        <w:t>node.startup</w:t>
      </w:r>
      <w:proofErr w:type="spellEnd"/>
      <w:proofErr w:type="gramEnd"/>
      <w:r w:rsidRPr="00376D48">
        <w:rPr>
          <w:sz w:val="22"/>
          <w:szCs w:val="22"/>
        </w:rPr>
        <w:t xml:space="preserve"> -v </w:t>
      </w:r>
      <w:proofErr w:type="spellStart"/>
      <w:r w:rsidRPr="00376D48">
        <w:rPr>
          <w:sz w:val="22"/>
          <w:szCs w:val="22"/>
        </w:rPr>
        <w:t>automatic</w:t>
      </w:r>
      <w:proofErr w:type="spellEnd"/>
    </w:p>
    <w:bookmarkEnd w:id="35"/>
    <w:p w:rsidR="00821352" w:rsidP="00821352" w:rsidRDefault="00BB29F5" w14:paraId="49225E4F" w14:textId="5896A32B">
      <w:pPr>
        <w:pStyle w:val="Code"/>
        <w:rPr>
          <w:sz w:val="22"/>
          <w:szCs w:val="22"/>
        </w:rPr>
      </w:pPr>
      <w:r>
        <w:rPr>
          <w:sz w:val="22"/>
          <w:szCs w:val="22"/>
        </w:rPr>
        <w:t xml:space="preserve"># </w:t>
      </w:r>
      <w:r w:rsidR="00E45229">
        <w:rPr>
          <w:sz w:val="22"/>
          <w:szCs w:val="22"/>
        </w:rPr>
        <w:t>^^^^</w:t>
      </w:r>
      <w:r>
        <w:rPr>
          <w:sz w:val="22"/>
          <w:szCs w:val="22"/>
        </w:rPr>
        <w:t xml:space="preserve"> Peux poser problème lors du boot de Proxmox (voir section </w:t>
      </w:r>
      <w:hyperlink w:history="1" w:anchor="_Dépannage">
        <w:r w:rsidRPr="00995F8B">
          <w:rPr>
            <w:rStyle w:val="Lienhypertexte"/>
            <w:sz w:val="22"/>
            <w:szCs w:val="22"/>
          </w:rPr>
          <w:t>Dépannage</w:t>
        </w:r>
      </w:hyperlink>
      <w:r>
        <w:rPr>
          <w:sz w:val="22"/>
          <w:szCs w:val="22"/>
        </w:rPr>
        <w:t>)</w:t>
      </w:r>
    </w:p>
    <w:p w:rsidRPr="00376D48" w:rsidR="00BB29F5" w:rsidP="00821352" w:rsidRDefault="00BB29F5" w14:paraId="557848E6" w14:textId="77777777">
      <w:pPr>
        <w:pStyle w:val="Code"/>
        <w:rPr>
          <w:sz w:val="22"/>
          <w:szCs w:val="22"/>
        </w:rPr>
      </w:pPr>
    </w:p>
    <w:p w:rsidRPr="00376D48" w:rsidR="00821352" w:rsidP="00821352" w:rsidRDefault="00821352" w14:paraId="4688DE7B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# Vérifier la session</w:t>
      </w:r>
    </w:p>
    <w:p w:rsidRPr="00376D48" w:rsidR="00821352" w:rsidP="00821352" w:rsidRDefault="00821352" w14:paraId="0BCBF01A" w14:textId="77777777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iscsiadm</w:t>
      </w:r>
      <w:proofErr w:type="spellEnd"/>
      <w:proofErr w:type="gramEnd"/>
      <w:r w:rsidRPr="00376D48">
        <w:rPr>
          <w:sz w:val="22"/>
          <w:szCs w:val="22"/>
        </w:rPr>
        <w:t xml:space="preserve"> -m session -P 3</w:t>
      </w:r>
    </w:p>
    <w:p w:rsidRPr="00376D48" w:rsidR="00821352" w:rsidP="00821352" w:rsidRDefault="00821352" w14:paraId="29C6B9A3" w14:textId="77777777">
      <w:pPr>
        <w:pStyle w:val="Code"/>
        <w:rPr>
          <w:sz w:val="22"/>
          <w:szCs w:val="22"/>
        </w:rPr>
      </w:pPr>
    </w:p>
    <w:p w:rsidRPr="00376D48" w:rsidR="00821352" w:rsidP="00821352" w:rsidRDefault="00821352" w14:paraId="47CC71CA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# Vérifier que le disque est visible</w:t>
      </w:r>
    </w:p>
    <w:p w:rsidRPr="00376D48" w:rsidR="00821352" w:rsidP="00821352" w:rsidRDefault="00821352" w14:paraId="0936287B" w14:textId="77777777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lsblk</w:t>
      </w:r>
      <w:proofErr w:type="spellEnd"/>
      <w:proofErr w:type="gramEnd"/>
    </w:p>
    <w:p w:rsidRPr="00C957D5" w:rsidR="00C957D5" w:rsidP="00C957D5" w:rsidRDefault="00C957D5" w14:paraId="2767C046" w14:textId="7503CEFB">
      <w:pPr>
        <w:pStyle w:val="Titre2"/>
      </w:pPr>
      <w:bookmarkStart w:name="_Toc878087552" w:id="1509546283"/>
      <w:r w:rsidR="00C957D5">
        <w:rPr/>
        <w:t>Créer le VG LVM sur Proxmox</w:t>
      </w:r>
      <w:bookmarkEnd w:id="1509546283"/>
    </w:p>
    <w:p w:rsidRPr="00376D48" w:rsidR="00C957D5" w:rsidP="00C957D5" w:rsidRDefault="00C957D5" w14:paraId="524817CB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# Créer le Physical Volume</w:t>
      </w:r>
    </w:p>
    <w:p w:rsidRPr="00376D48" w:rsidR="00C957D5" w:rsidP="00C957D5" w:rsidRDefault="00C957D5" w14:paraId="32C5A2D6" w14:textId="77777777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pvcreate</w:t>
      </w:r>
      <w:proofErr w:type="spellEnd"/>
      <w:proofErr w:type="gramEnd"/>
      <w:r w:rsidRPr="00376D48">
        <w:rPr>
          <w:sz w:val="22"/>
          <w:szCs w:val="22"/>
        </w:rPr>
        <w:t xml:space="preserve"> /dev/</w:t>
      </w:r>
      <w:proofErr w:type="spellStart"/>
      <w:r w:rsidRPr="00376D48">
        <w:rPr>
          <w:sz w:val="22"/>
          <w:szCs w:val="22"/>
        </w:rPr>
        <w:t>sdb</w:t>
      </w:r>
      <w:proofErr w:type="spellEnd"/>
    </w:p>
    <w:p w:rsidRPr="00376D48" w:rsidR="00C957D5" w:rsidP="00C957D5" w:rsidRDefault="00C957D5" w14:paraId="6304A848" w14:textId="77777777">
      <w:pPr>
        <w:pStyle w:val="Code"/>
        <w:rPr>
          <w:sz w:val="22"/>
          <w:szCs w:val="22"/>
        </w:rPr>
      </w:pPr>
    </w:p>
    <w:p w:rsidRPr="00376D48" w:rsidR="00C957D5" w:rsidP="00C957D5" w:rsidRDefault="00C957D5" w14:paraId="44B8C95E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# Créer le Volume Group</w:t>
      </w:r>
    </w:p>
    <w:p w:rsidRPr="00376D48" w:rsidR="00C957D5" w:rsidP="00C957D5" w:rsidRDefault="00C957D5" w14:paraId="0011F49E" w14:textId="77777777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vgcreate</w:t>
      </w:r>
      <w:proofErr w:type="spellEnd"/>
      <w:proofErr w:type="gramEnd"/>
      <w:r w:rsidRPr="00376D48">
        <w:rPr>
          <w:sz w:val="22"/>
          <w:szCs w:val="22"/>
        </w:rPr>
        <w:t xml:space="preserve"> vg-</w:t>
      </w:r>
      <w:proofErr w:type="spellStart"/>
      <w:r w:rsidRPr="00376D48">
        <w:rPr>
          <w:sz w:val="22"/>
          <w:szCs w:val="22"/>
        </w:rPr>
        <w:t>iscsi</w:t>
      </w:r>
      <w:proofErr w:type="spellEnd"/>
      <w:r w:rsidRPr="00376D48">
        <w:rPr>
          <w:sz w:val="22"/>
          <w:szCs w:val="22"/>
        </w:rPr>
        <w:t xml:space="preserve"> /dev/</w:t>
      </w:r>
      <w:proofErr w:type="spellStart"/>
      <w:r w:rsidRPr="00376D48">
        <w:rPr>
          <w:sz w:val="22"/>
          <w:szCs w:val="22"/>
        </w:rPr>
        <w:t>sdb</w:t>
      </w:r>
      <w:proofErr w:type="spellEnd"/>
    </w:p>
    <w:p w:rsidRPr="00376D48" w:rsidR="00C957D5" w:rsidP="00C957D5" w:rsidRDefault="00C957D5" w14:paraId="4BE2003A" w14:textId="77777777">
      <w:pPr>
        <w:pStyle w:val="Code"/>
        <w:rPr>
          <w:sz w:val="22"/>
          <w:szCs w:val="22"/>
        </w:rPr>
      </w:pPr>
    </w:p>
    <w:p w:rsidRPr="00376D48" w:rsidR="00C957D5" w:rsidP="00C957D5" w:rsidRDefault="00C957D5" w14:paraId="382F9F11" w14:textId="77777777">
      <w:pPr>
        <w:pStyle w:val="Code"/>
        <w:rPr>
          <w:sz w:val="22"/>
          <w:szCs w:val="22"/>
        </w:rPr>
      </w:pPr>
      <w:r w:rsidRPr="00376D48">
        <w:rPr>
          <w:sz w:val="22"/>
          <w:szCs w:val="22"/>
        </w:rPr>
        <w:t># Vérifier</w:t>
      </w:r>
    </w:p>
    <w:p w:rsidRPr="00376D48" w:rsidR="00C957D5" w:rsidP="00C957D5" w:rsidRDefault="00C957D5" w14:paraId="15F6292B" w14:textId="77777777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vgdisplay</w:t>
      </w:r>
      <w:proofErr w:type="spellEnd"/>
      <w:proofErr w:type="gramEnd"/>
    </w:p>
    <w:p w:rsidR="00817D64" w:rsidRDefault="00817D64" w14:paraId="420D0906" w14:textId="7C265C2B">
      <w:pPr>
        <w:jc w:val="left"/>
      </w:pPr>
      <w:r>
        <w:br w:type="page"/>
      </w:r>
    </w:p>
    <w:p w:rsidR="00376D48" w:rsidRDefault="00817D64" w14:paraId="66AAD9C6" w14:textId="6D131E34">
      <w:pPr>
        <w:jc w:val="left"/>
      </w:pPr>
      <w:r>
        <w:t xml:space="preserve">Depuis l’interface de Proxmox, </w:t>
      </w:r>
      <w:r w:rsidR="00A417AE">
        <w:t>aller s</w:t>
      </w:r>
      <w:r w:rsidR="00251A68">
        <w:t>ur « </w:t>
      </w:r>
      <w:r w:rsidRPr="00251A68" w:rsidR="00251A68">
        <w:rPr>
          <w:b/>
          <w:bCs/>
        </w:rPr>
        <w:t>Datacenter</w:t>
      </w:r>
      <w:r w:rsidR="00251A68">
        <w:t> »</w:t>
      </w:r>
      <w:r w:rsidR="00273005">
        <w:t xml:space="preserve"> et aller sur </w:t>
      </w:r>
      <w:r w:rsidR="00E3344E">
        <w:t>« </w:t>
      </w:r>
      <w:r w:rsidRPr="00E3344E" w:rsidR="00E3344E">
        <w:rPr>
          <w:b/>
          <w:bCs/>
        </w:rPr>
        <w:t>Storage</w:t>
      </w:r>
      <w:r w:rsidR="00E3344E">
        <w:t> ».</w:t>
      </w:r>
    </w:p>
    <w:p w:rsidR="0008456A" w:rsidP="0008456A" w:rsidRDefault="0008456A" w14:paraId="19AA6168" w14:textId="4DDE6B69">
      <w:pPr>
        <w:jc w:val="left"/>
      </w:pPr>
      <w:r>
        <w:t>Cliquer sur « </w:t>
      </w:r>
      <w:r w:rsidRPr="00E3344E">
        <w:rPr>
          <w:b/>
          <w:bCs/>
        </w:rPr>
        <w:t>Add</w:t>
      </w:r>
      <w:r>
        <w:t> » et sélectionner « </w:t>
      </w:r>
      <w:r>
        <w:rPr>
          <w:b/>
          <w:bCs/>
        </w:rPr>
        <w:t>iSCSI</w:t>
      </w:r>
      <w:r>
        <w:t> »</w:t>
      </w:r>
    </w:p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130"/>
        <w:gridCol w:w="6336"/>
      </w:tblGrid>
      <w:tr w:rsidR="0008456A" w:rsidTr="00BA68BD" w14:paraId="16007481" w14:textId="77777777">
        <w:tc>
          <w:tcPr>
            <w:tcW w:w="5228" w:type="dxa"/>
            <w:vAlign w:val="center"/>
          </w:tcPr>
          <w:p w:rsidR="0008456A" w:rsidP="00BA68BD" w:rsidRDefault="003E73DF" w14:paraId="4B6AB3A4" w14:textId="77777777">
            <w:pPr>
              <w:pStyle w:val="Paragraphedeliste"/>
              <w:numPr>
                <w:ilvl w:val="0"/>
                <w:numId w:val="28"/>
              </w:numPr>
              <w:ind w:left="311"/>
              <w:jc w:val="left"/>
            </w:pPr>
            <w:r>
              <w:t xml:space="preserve">Donner le nom du stockage </w:t>
            </w:r>
            <w:r w:rsidR="00BA68BD">
              <w:t>iSCSI</w:t>
            </w:r>
          </w:p>
          <w:p w:rsidR="00BA68BD" w:rsidP="00BA68BD" w:rsidRDefault="00BA68BD" w14:paraId="1915110F" w14:textId="3CBD18B3">
            <w:pPr>
              <w:pStyle w:val="Paragraphedeliste"/>
              <w:numPr>
                <w:ilvl w:val="0"/>
                <w:numId w:val="28"/>
              </w:numPr>
              <w:ind w:left="311"/>
              <w:jc w:val="left"/>
            </w:pPr>
            <w:r>
              <w:t>Pointer l’adresse IP du serveur iSCSI</w:t>
            </w:r>
          </w:p>
        </w:tc>
        <w:tc>
          <w:tcPr>
            <w:tcW w:w="5228" w:type="dxa"/>
          </w:tcPr>
          <w:p w:rsidR="0008456A" w:rsidRDefault="0008456A" w14:paraId="583C2265" w14:textId="399AAEB3">
            <w:pPr>
              <w:jc w:val="left"/>
            </w:pPr>
            <w:r>
              <w:rPr>
                <w:noProof/>
              </w:rPr>
              <w:drawing>
                <wp:inline distT="0" distB="0" distL="0" distR="0" wp14:anchorId="7E2CE064" wp14:editId="022086E4">
                  <wp:extent cx="3883449" cy="1426972"/>
                  <wp:effectExtent l="0" t="0" r="3175" b="1905"/>
                  <wp:docPr id="1036312100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31210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1808" cy="1433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344E" w:rsidRDefault="00BA68BD" w14:paraId="2759808A" w14:textId="550B7A03">
      <w:pPr>
        <w:jc w:val="left"/>
      </w:pPr>
      <w:bookmarkStart w:name="OLE_LINK11" w:id="36"/>
      <w:r>
        <w:t xml:space="preserve">Une fois </w:t>
      </w:r>
      <w:r w:rsidR="00712262">
        <w:t>la base du volume ajouté, c</w:t>
      </w:r>
      <w:r w:rsidR="00E3344E">
        <w:t>liquer sur « </w:t>
      </w:r>
      <w:r w:rsidRPr="00E3344E" w:rsidR="00E3344E">
        <w:rPr>
          <w:b/>
          <w:bCs/>
        </w:rPr>
        <w:t>Add</w:t>
      </w:r>
      <w:r w:rsidR="00E3344E">
        <w:t> » et sélectionner « </w:t>
      </w:r>
      <w:r w:rsidRPr="00E3344E" w:rsidR="00E3344E">
        <w:rPr>
          <w:b/>
          <w:bCs/>
        </w:rPr>
        <w:t>LVM</w:t>
      </w:r>
      <w:r w:rsidR="00E3344E">
        <w:t> »</w:t>
      </w:r>
    </w:p>
    <w:bookmarkEnd w:id="36"/>
    <w:p w:rsidR="006B7A94" w:rsidRDefault="006B7A94" w14:paraId="6FB7D5C0" w14:textId="32B981AD">
      <w:pPr>
        <w:jc w:val="left"/>
      </w:pPr>
      <w:r>
        <w:rPr>
          <w:noProof/>
        </w:rPr>
        <w:drawing>
          <wp:inline distT="0" distB="0" distL="0" distR="0" wp14:anchorId="11B09A53" wp14:editId="2CEB2173">
            <wp:extent cx="1082649" cy="940749"/>
            <wp:effectExtent l="0" t="0" r="3810" b="0"/>
            <wp:docPr id="17869724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7242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89286" cy="94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820"/>
        <w:gridCol w:w="5646"/>
      </w:tblGrid>
      <w:tr w:rsidR="00AF7A28" w:rsidTr="00712262" w14:paraId="0822648B" w14:textId="77777777">
        <w:tc>
          <w:tcPr>
            <w:tcW w:w="5228" w:type="dxa"/>
            <w:vAlign w:val="center"/>
          </w:tcPr>
          <w:p w:rsidR="009A0D1A" w:rsidP="00712262" w:rsidRDefault="003151CF" w14:paraId="4AC0F7CE" w14:textId="77777777">
            <w:pPr>
              <w:pStyle w:val="Paragraphedeliste"/>
              <w:numPr>
                <w:ilvl w:val="0"/>
                <w:numId w:val="27"/>
              </w:numPr>
              <w:ind w:left="311"/>
              <w:jc w:val="left"/>
            </w:pPr>
            <w:r>
              <w:t xml:space="preserve">Définir le nom </w:t>
            </w:r>
            <w:r w:rsidR="00500D81">
              <w:t>du stockage</w:t>
            </w:r>
          </w:p>
          <w:p w:rsidR="00500D81" w:rsidP="00712262" w:rsidRDefault="002D4553" w14:paraId="380AA405" w14:textId="77777777">
            <w:pPr>
              <w:pStyle w:val="Paragraphedeliste"/>
              <w:numPr>
                <w:ilvl w:val="0"/>
                <w:numId w:val="27"/>
              </w:numPr>
              <w:ind w:left="311"/>
              <w:jc w:val="left"/>
            </w:pPr>
            <w:r>
              <w:t>Sélectionner l</w:t>
            </w:r>
            <w:r w:rsidR="0062296C">
              <w:t>a base de stockage</w:t>
            </w:r>
          </w:p>
          <w:p w:rsidR="0062296C" w:rsidP="00712262" w:rsidRDefault="0062296C" w14:paraId="181C2717" w14:textId="77777777">
            <w:pPr>
              <w:pStyle w:val="Paragraphedeliste"/>
              <w:numPr>
                <w:ilvl w:val="0"/>
                <w:numId w:val="27"/>
              </w:numPr>
              <w:ind w:left="311"/>
              <w:jc w:val="left"/>
            </w:pPr>
            <w:r>
              <w:t>Définir le volume de base</w:t>
            </w:r>
          </w:p>
          <w:p w:rsidR="0062296C" w:rsidP="00712262" w:rsidRDefault="00C60D01" w14:paraId="2A47D839" w14:textId="77777777">
            <w:pPr>
              <w:pStyle w:val="Paragraphedeliste"/>
              <w:numPr>
                <w:ilvl w:val="0"/>
                <w:numId w:val="27"/>
              </w:numPr>
              <w:ind w:left="311"/>
              <w:jc w:val="left"/>
            </w:pPr>
            <w:r>
              <w:t>Renseigner le nom du volume groupe créée précédemment.</w:t>
            </w:r>
          </w:p>
          <w:p w:rsidR="00AF7A28" w:rsidP="00712262" w:rsidRDefault="00AF7A28" w14:paraId="16DFA75B" w14:textId="37BDDEC2">
            <w:pPr>
              <w:pStyle w:val="Paragraphedeliste"/>
              <w:numPr>
                <w:ilvl w:val="0"/>
                <w:numId w:val="27"/>
              </w:numPr>
              <w:ind w:left="311"/>
              <w:jc w:val="left"/>
            </w:pPr>
            <w:r>
              <w:t>Sélectionner le contenu dédié au répertoire LVM</w:t>
            </w:r>
          </w:p>
        </w:tc>
        <w:tc>
          <w:tcPr>
            <w:tcW w:w="5228" w:type="dxa"/>
          </w:tcPr>
          <w:p w:rsidR="009A0D1A" w:rsidRDefault="009A0D1A" w14:paraId="1D23F95F" w14:textId="2A436956">
            <w:pPr>
              <w:jc w:val="left"/>
            </w:pPr>
            <w:r>
              <w:rPr>
                <w:noProof/>
              </w:rPr>
              <w:drawing>
                <wp:inline distT="0" distB="0" distL="0" distR="0" wp14:anchorId="772CDFD5" wp14:editId="0321D309">
                  <wp:extent cx="3444153" cy="1563957"/>
                  <wp:effectExtent l="0" t="0" r="4445" b="0"/>
                  <wp:docPr id="122972171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9721712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071" cy="162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F10EB" w:rsidP="009F2102" w:rsidRDefault="00DF10EB" w14:paraId="54CCC3AF" w14:textId="77777777"/>
    <w:p w:rsidR="00DF10EB" w:rsidRDefault="00DF10EB" w14:paraId="06ED475E" w14:textId="77777777">
      <w:pPr>
        <w:jc w:val="left"/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:rsidR="006B7A94" w:rsidP="00A30FC0" w:rsidRDefault="00A30FC0" w14:paraId="04FDA8FD" w14:textId="4E7C0589">
      <w:pPr>
        <w:pStyle w:val="Titre2"/>
      </w:pPr>
      <w:bookmarkStart w:name="_Automatiser_la_connexion" w:id="37"/>
      <w:bookmarkEnd w:id="37"/>
      <w:bookmarkStart w:name="_Toc1714929378" w:id="852193778"/>
      <w:r w:rsidR="00A30FC0">
        <w:rPr/>
        <w:t xml:space="preserve">Automatiser </w:t>
      </w:r>
      <w:r w:rsidR="003E6944">
        <w:rPr/>
        <w:t>la connexion du serveur iSCSI</w:t>
      </w:r>
      <w:bookmarkEnd w:id="852193778"/>
    </w:p>
    <w:p w:rsidR="003E6944" w:rsidP="003E6944" w:rsidRDefault="003E6944" w14:paraId="250CAC29" w14:textId="01C6B2BD">
      <w:r>
        <w:t xml:space="preserve">Créer un fichier </w:t>
      </w:r>
      <w:r w:rsidR="0013358F">
        <w:t>« </w:t>
      </w:r>
      <w:proofErr w:type="spellStart"/>
      <w:r w:rsidRPr="0013358F" w:rsidR="0013358F">
        <w:rPr>
          <w:b/>
          <w:bCs/>
        </w:rPr>
        <w:t>iscsi-</w:t>
      </w:r>
      <w:proofErr w:type="gramStart"/>
      <w:r w:rsidRPr="0013358F" w:rsidR="0013358F">
        <w:rPr>
          <w:b/>
          <w:bCs/>
        </w:rPr>
        <w:t>connect.service</w:t>
      </w:r>
      <w:proofErr w:type="spellEnd"/>
      <w:proofErr w:type="gramEnd"/>
      <w:r w:rsidR="0013358F">
        <w:t> » dans le répertoire « </w:t>
      </w:r>
      <w:r w:rsidRPr="0013358F" w:rsidR="0013358F">
        <w:rPr>
          <w:b/>
          <w:bCs/>
        </w:rPr>
        <w:t>/</w:t>
      </w:r>
      <w:proofErr w:type="spellStart"/>
      <w:r w:rsidRPr="0013358F" w:rsidR="0013358F">
        <w:rPr>
          <w:b/>
          <w:bCs/>
        </w:rPr>
        <w:t>etc</w:t>
      </w:r>
      <w:proofErr w:type="spellEnd"/>
      <w:r w:rsidRPr="0013358F" w:rsidR="0013358F">
        <w:rPr>
          <w:b/>
          <w:bCs/>
        </w:rPr>
        <w:t>/</w:t>
      </w:r>
      <w:proofErr w:type="spellStart"/>
      <w:r w:rsidRPr="0013358F" w:rsidR="0013358F">
        <w:rPr>
          <w:b/>
          <w:bCs/>
        </w:rPr>
        <w:t>systemd</w:t>
      </w:r>
      <w:proofErr w:type="spellEnd"/>
      <w:r w:rsidRPr="0013358F" w:rsidR="0013358F">
        <w:rPr>
          <w:b/>
          <w:bCs/>
        </w:rPr>
        <w:t>/system/</w:t>
      </w:r>
      <w:r w:rsidR="0013358F">
        <w:t> »</w:t>
      </w:r>
    </w:p>
    <w:p w:rsidRPr="009908B1" w:rsidR="009908B1" w:rsidP="009908B1" w:rsidRDefault="009908B1" w14:paraId="7B6BFA7A" w14:textId="77777777">
      <w:pPr>
        <w:pStyle w:val="Code"/>
        <w:rPr>
          <w:sz w:val="16"/>
          <w:szCs w:val="16"/>
        </w:rPr>
      </w:pPr>
      <w:bookmarkStart w:name="OLE_LINK15" w:id="38"/>
      <w:r w:rsidRPr="009908B1">
        <w:rPr>
          <w:sz w:val="16"/>
          <w:szCs w:val="16"/>
        </w:rPr>
        <w:t>[Unit]</w:t>
      </w:r>
    </w:p>
    <w:p w:rsidRPr="009908B1" w:rsidR="009908B1" w:rsidP="009908B1" w:rsidRDefault="009908B1" w14:paraId="78750BD5" w14:textId="77777777">
      <w:pPr>
        <w:pStyle w:val="Code"/>
        <w:rPr>
          <w:sz w:val="16"/>
          <w:szCs w:val="16"/>
        </w:rPr>
      </w:pPr>
      <w:r w:rsidRPr="009908B1">
        <w:rPr>
          <w:sz w:val="16"/>
          <w:szCs w:val="16"/>
        </w:rPr>
        <w:t>Description=Connexion iSCSI vers VM stockage</w:t>
      </w:r>
    </w:p>
    <w:p w:rsidRPr="009908B1" w:rsidR="009908B1" w:rsidP="009908B1" w:rsidRDefault="009908B1" w14:paraId="3D53F1C6" w14:textId="77777777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After</w:t>
      </w:r>
      <w:proofErr w:type="spellEnd"/>
      <w:r w:rsidRPr="009908B1">
        <w:rPr>
          <w:sz w:val="16"/>
          <w:szCs w:val="16"/>
        </w:rPr>
        <w:t>=network-</w:t>
      </w:r>
      <w:proofErr w:type="spellStart"/>
      <w:proofErr w:type="gramStart"/>
      <w:r w:rsidRPr="009908B1">
        <w:rPr>
          <w:sz w:val="16"/>
          <w:szCs w:val="16"/>
        </w:rPr>
        <w:t>online.target</w:t>
      </w:r>
      <w:proofErr w:type="spellEnd"/>
      <w:proofErr w:type="gramEnd"/>
      <w:r w:rsidRPr="009908B1">
        <w:rPr>
          <w:sz w:val="16"/>
          <w:szCs w:val="16"/>
        </w:rPr>
        <w:t xml:space="preserve"> </w:t>
      </w:r>
      <w:proofErr w:type="spellStart"/>
      <w:proofErr w:type="gramStart"/>
      <w:r w:rsidRPr="009908B1">
        <w:rPr>
          <w:sz w:val="16"/>
          <w:szCs w:val="16"/>
        </w:rPr>
        <w:t>iscsid.service</w:t>
      </w:r>
      <w:proofErr w:type="spellEnd"/>
      <w:proofErr w:type="gramEnd"/>
    </w:p>
    <w:p w:rsidRPr="009908B1" w:rsidR="009908B1" w:rsidP="009908B1" w:rsidRDefault="009908B1" w14:paraId="586F1B76" w14:textId="77777777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Wants</w:t>
      </w:r>
      <w:proofErr w:type="spellEnd"/>
      <w:r w:rsidRPr="009908B1">
        <w:rPr>
          <w:sz w:val="16"/>
          <w:szCs w:val="16"/>
        </w:rPr>
        <w:t>=network-</w:t>
      </w:r>
      <w:proofErr w:type="spellStart"/>
      <w:proofErr w:type="gramStart"/>
      <w:r w:rsidRPr="009908B1">
        <w:rPr>
          <w:sz w:val="16"/>
          <w:szCs w:val="16"/>
        </w:rPr>
        <w:t>online.target</w:t>
      </w:r>
      <w:proofErr w:type="spellEnd"/>
      <w:proofErr w:type="gramEnd"/>
    </w:p>
    <w:p w:rsidRPr="009908B1" w:rsidR="009908B1" w:rsidP="009908B1" w:rsidRDefault="009908B1" w14:paraId="397D523D" w14:textId="77777777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Before</w:t>
      </w:r>
      <w:proofErr w:type="spellEnd"/>
      <w:r w:rsidRPr="009908B1">
        <w:rPr>
          <w:sz w:val="16"/>
          <w:szCs w:val="16"/>
        </w:rPr>
        <w:t>=</w:t>
      </w:r>
      <w:proofErr w:type="spellStart"/>
      <w:r w:rsidRPr="009908B1">
        <w:rPr>
          <w:sz w:val="16"/>
          <w:szCs w:val="16"/>
        </w:rPr>
        <w:t>pve-</w:t>
      </w:r>
      <w:proofErr w:type="gramStart"/>
      <w:r w:rsidRPr="009908B1">
        <w:rPr>
          <w:sz w:val="16"/>
          <w:szCs w:val="16"/>
        </w:rPr>
        <w:t>storage.service</w:t>
      </w:r>
      <w:proofErr w:type="spellEnd"/>
      <w:proofErr w:type="gramEnd"/>
    </w:p>
    <w:p w:rsidRPr="009908B1" w:rsidR="009908B1" w:rsidP="009908B1" w:rsidRDefault="009908B1" w14:paraId="17C8B5DF" w14:textId="77777777">
      <w:pPr>
        <w:pStyle w:val="Code"/>
        <w:rPr>
          <w:sz w:val="16"/>
          <w:szCs w:val="16"/>
        </w:rPr>
      </w:pPr>
    </w:p>
    <w:p w:rsidRPr="009908B1" w:rsidR="009908B1" w:rsidP="009908B1" w:rsidRDefault="009908B1" w14:paraId="09F5D8F9" w14:textId="77777777">
      <w:pPr>
        <w:pStyle w:val="Code"/>
        <w:rPr>
          <w:sz w:val="16"/>
          <w:szCs w:val="16"/>
        </w:rPr>
      </w:pPr>
      <w:r w:rsidRPr="009908B1">
        <w:rPr>
          <w:sz w:val="16"/>
          <w:szCs w:val="16"/>
        </w:rPr>
        <w:t>[Service]</w:t>
      </w:r>
    </w:p>
    <w:p w:rsidRPr="009908B1" w:rsidR="009908B1" w:rsidP="009908B1" w:rsidRDefault="009908B1" w14:paraId="37917B56" w14:textId="77777777">
      <w:pPr>
        <w:pStyle w:val="Code"/>
        <w:rPr>
          <w:sz w:val="16"/>
          <w:szCs w:val="16"/>
        </w:rPr>
      </w:pPr>
      <w:r w:rsidRPr="009908B1">
        <w:rPr>
          <w:sz w:val="16"/>
          <w:szCs w:val="16"/>
        </w:rPr>
        <w:t>Type=</w:t>
      </w:r>
      <w:proofErr w:type="spellStart"/>
      <w:r w:rsidRPr="009908B1">
        <w:rPr>
          <w:sz w:val="16"/>
          <w:szCs w:val="16"/>
        </w:rPr>
        <w:t>oneshot</w:t>
      </w:r>
      <w:proofErr w:type="spellEnd"/>
    </w:p>
    <w:p w:rsidRPr="009908B1" w:rsidR="009908B1" w:rsidP="009908B1" w:rsidRDefault="009908B1" w14:paraId="63355287" w14:textId="77777777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RemainAfterExit</w:t>
      </w:r>
      <w:proofErr w:type="spellEnd"/>
      <w:r w:rsidRPr="009908B1">
        <w:rPr>
          <w:sz w:val="16"/>
          <w:szCs w:val="16"/>
        </w:rPr>
        <w:t>=yes</w:t>
      </w:r>
    </w:p>
    <w:p w:rsidRPr="009908B1" w:rsidR="009908B1" w:rsidP="009908B1" w:rsidRDefault="009908B1" w14:paraId="0FABFF67" w14:textId="77777777">
      <w:pPr>
        <w:pStyle w:val="Code"/>
        <w:rPr>
          <w:sz w:val="16"/>
          <w:szCs w:val="16"/>
        </w:rPr>
      </w:pPr>
    </w:p>
    <w:p w:rsidRPr="009908B1" w:rsidR="009908B1" w:rsidP="009908B1" w:rsidRDefault="009908B1" w14:paraId="5471DDA5" w14:textId="77777777">
      <w:pPr>
        <w:pStyle w:val="Code"/>
        <w:rPr>
          <w:sz w:val="16"/>
          <w:szCs w:val="16"/>
        </w:rPr>
      </w:pPr>
      <w:r w:rsidRPr="009908B1">
        <w:rPr>
          <w:sz w:val="16"/>
          <w:szCs w:val="16"/>
        </w:rPr>
        <w:t># Connexion au démarrage</w:t>
      </w:r>
    </w:p>
    <w:p w:rsidRPr="009908B1" w:rsidR="009908B1" w:rsidP="009908B1" w:rsidRDefault="009908B1" w14:paraId="2F50EADE" w14:textId="54C4CA3C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ExecStart</w:t>
      </w:r>
      <w:proofErr w:type="spellEnd"/>
      <w:r w:rsidRPr="009908B1">
        <w:rPr>
          <w:sz w:val="16"/>
          <w:szCs w:val="16"/>
        </w:rPr>
        <w:t>=/</w:t>
      </w:r>
      <w:proofErr w:type="spellStart"/>
      <w:r w:rsidRPr="009908B1">
        <w:rPr>
          <w:sz w:val="16"/>
          <w:szCs w:val="16"/>
        </w:rPr>
        <w:t>usr</w:t>
      </w:r>
      <w:proofErr w:type="spellEnd"/>
      <w:r w:rsidRPr="009908B1">
        <w:rPr>
          <w:sz w:val="16"/>
          <w:szCs w:val="16"/>
        </w:rPr>
        <w:t>/bin/</w:t>
      </w:r>
      <w:proofErr w:type="spellStart"/>
      <w:r w:rsidRPr="009908B1">
        <w:rPr>
          <w:sz w:val="16"/>
          <w:szCs w:val="16"/>
        </w:rPr>
        <w:t>iscsiadm</w:t>
      </w:r>
      <w:proofErr w:type="spellEnd"/>
      <w:r w:rsidRPr="009908B1">
        <w:rPr>
          <w:sz w:val="16"/>
          <w:szCs w:val="16"/>
        </w:rPr>
        <w:t xml:space="preserve"> -m </w:t>
      </w:r>
      <w:proofErr w:type="spellStart"/>
      <w:r w:rsidRPr="009908B1">
        <w:rPr>
          <w:sz w:val="16"/>
          <w:szCs w:val="16"/>
        </w:rPr>
        <w:t>node</w:t>
      </w:r>
      <w:proofErr w:type="spellEnd"/>
      <w:r w:rsidRPr="009908B1">
        <w:rPr>
          <w:sz w:val="16"/>
          <w:szCs w:val="16"/>
        </w:rPr>
        <w:t xml:space="preserve"> -T </w:t>
      </w:r>
      <w:bookmarkStart w:name="OLE_LINK12" w:id="39"/>
      <w:r w:rsidR="001918AE">
        <w:rPr>
          <w:sz w:val="16"/>
          <w:szCs w:val="16"/>
        </w:rPr>
        <w:t>&lt;</w:t>
      </w:r>
      <w:r w:rsidR="00215500">
        <w:rPr>
          <w:sz w:val="16"/>
          <w:szCs w:val="16"/>
        </w:rPr>
        <w:t>IQN-Serveur ISCSI</w:t>
      </w:r>
      <w:r w:rsidR="001918AE">
        <w:rPr>
          <w:sz w:val="16"/>
          <w:szCs w:val="16"/>
        </w:rPr>
        <w:t>&gt;</w:t>
      </w:r>
      <w:r w:rsidRPr="009908B1">
        <w:rPr>
          <w:sz w:val="16"/>
          <w:szCs w:val="16"/>
        </w:rPr>
        <w:t xml:space="preserve"> </w:t>
      </w:r>
      <w:bookmarkEnd w:id="39"/>
      <w:r w:rsidRPr="009908B1">
        <w:rPr>
          <w:sz w:val="16"/>
          <w:szCs w:val="16"/>
        </w:rPr>
        <w:t>-p &lt;IP-VM-stockage&gt; --login</w:t>
      </w:r>
    </w:p>
    <w:p w:rsidRPr="009908B1" w:rsidR="009908B1" w:rsidP="009908B1" w:rsidRDefault="009908B1" w14:paraId="4E4F1E04" w14:textId="77777777">
      <w:pPr>
        <w:pStyle w:val="Code"/>
        <w:rPr>
          <w:sz w:val="16"/>
          <w:szCs w:val="16"/>
        </w:rPr>
      </w:pPr>
    </w:p>
    <w:p w:rsidRPr="009908B1" w:rsidR="009908B1" w:rsidP="009908B1" w:rsidRDefault="009908B1" w14:paraId="4C3F5159" w14:textId="77777777">
      <w:pPr>
        <w:pStyle w:val="Code"/>
        <w:rPr>
          <w:sz w:val="16"/>
          <w:szCs w:val="16"/>
        </w:rPr>
      </w:pPr>
      <w:r w:rsidRPr="009908B1">
        <w:rPr>
          <w:sz w:val="16"/>
          <w:szCs w:val="16"/>
        </w:rPr>
        <w:t># Activation du VG LVM</w:t>
      </w:r>
    </w:p>
    <w:p w:rsidRPr="009908B1" w:rsidR="009908B1" w:rsidP="009908B1" w:rsidRDefault="009908B1" w14:paraId="3420B1A1" w14:textId="77777777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ExecStartPost</w:t>
      </w:r>
      <w:proofErr w:type="spellEnd"/>
      <w:r w:rsidRPr="009908B1">
        <w:rPr>
          <w:sz w:val="16"/>
          <w:szCs w:val="16"/>
        </w:rPr>
        <w:t>=/</w:t>
      </w:r>
      <w:proofErr w:type="spellStart"/>
      <w:r w:rsidRPr="009908B1">
        <w:rPr>
          <w:sz w:val="16"/>
          <w:szCs w:val="16"/>
        </w:rPr>
        <w:t>sbin</w:t>
      </w:r>
      <w:proofErr w:type="spellEnd"/>
      <w:r w:rsidRPr="009908B1">
        <w:rPr>
          <w:sz w:val="16"/>
          <w:szCs w:val="16"/>
        </w:rPr>
        <w:t>/</w:t>
      </w:r>
      <w:proofErr w:type="spellStart"/>
      <w:r w:rsidRPr="009908B1">
        <w:rPr>
          <w:sz w:val="16"/>
          <w:szCs w:val="16"/>
        </w:rPr>
        <w:t>vgchange</w:t>
      </w:r>
      <w:proofErr w:type="spellEnd"/>
      <w:r w:rsidRPr="009908B1">
        <w:rPr>
          <w:sz w:val="16"/>
          <w:szCs w:val="16"/>
        </w:rPr>
        <w:t xml:space="preserve"> -ay vg-</w:t>
      </w:r>
      <w:proofErr w:type="spellStart"/>
      <w:r w:rsidRPr="009908B1">
        <w:rPr>
          <w:sz w:val="16"/>
          <w:szCs w:val="16"/>
        </w:rPr>
        <w:t>iscsi</w:t>
      </w:r>
      <w:proofErr w:type="spellEnd"/>
    </w:p>
    <w:p w:rsidRPr="009908B1" w:rsidR="009908B1" w:rsidP="009908B1" w:rsidRDefault="009908B1" w14:paraId="654B2F59" w14:textId="77777777">
      <w:pPr>
        <w:pStyle w:val="Code"/>
        <w:rPr>
          <w:sz w:val="16"/>
          <w:szCs w:val="16"/>
        </w:rPr>
      </w:pPr>
    </w:p>
    <w:p w:rsidRPr="009908B1" w:rsidR="009908B1" w:rsidP="009908B1" w:rsidRDefault="009908B1" w14:paraId="10645C93" w14:textId="77777777">
      <w:pPr>
        <w:pStyle w:val="Code"/>
        <w:rPr>
          <w:sz w:val="16"/>
          <w:szCs w:val="16"/>
        </w:rPr>
      </w:pPr>
      <w:r w:rsidRPr="009908B1">
        <w:rPr>
          <w:sz w:val="16"/>
          <w:szCs w:val="16"/>
        </w:rPr>
        <w:t># Déconnexion à l'arrêt</w:t>
      </w:r>
    </w:p>
    <w:p w:rsidRPr="009908B1" w:rsidR="009908B1" w:rsidP="009908B1" w:rsidRDefault="009908B1" w14:paraId="754034D0" w14:textId="77777777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ExecStop</w:t>
      </w:r>
      <w:proofErr w:type="spellEnd"/>
      <w:r w:rsidRPr="009908B1">
        <w:rPr>
          <w:sz w:val="16"/>
          <w:szCs w:val="16"/>
        </w:rPr>
        <w:t>=/</w:t>
      </w:r>
      <w:proofErr w:type="spellStart"/>
      <w:r w:rsidRPr="009908B1">
        <w:rPr>
          <w:sz w:val="16"/>
          <w:szCs w:val="16"/>
        </w:rPr>
        <w:t>sbin</w:t>
      </w:r>
      <w:proofErr w:type="spellEnd"/>
      <w:r w:rsidRPr="009908B1">
        <w:rPr>
          <w:sz w:val="16"/>
          <w:szCs w:val="16"/>
        </w:rPr>
        <w:t>/</w:t>
      </w:r>
      <w:proofErr w:type="spellStart"/>
      <w:r w:rsidRPr="009908B1">
        <w:rPr>
          <w:sz w:val="16"/>
          <w:szCs w:val="16"/>
        </w:rPr>
        <w:t>vgchange</w:t>
      </w:r>
      <w:proofErr w:type="spellEnd"/>
      <w:r w:rsidRPr="009908B1">
        <w:rPr>
          <w:sz w:val="16"/>
          <w:szCs w:val="16"/>
        </w:rPr>
        <w:t xml:space="preserve"> -an vg-</w:t>
      </w:r>
      <w:proofErr w:type="spellStart"/>
      <w:r w:rsidRPr="009908B1">
        <w:rPr>
          <w:sz w:val="16"/>
          <w:szCs w:val="16"/>
        </w:rPr>
        <w:t>iscsi</w:t>
      </w:r>
      <w:proofErr w:type="spellEnd"/>
    </w:p>
    <w:p w:rsidRPr="009908B1" w:rsidR="009908B1" w:rsidP="009908B1" w:rsidRDefault="009908B1" w14:paraId="3B36FF5B" w14:textId="579784E6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ExecStop</w:t>
      </w:r>
      <w:proofErr w:type="spellEnd"/>
      <w:r w:rsidRPr="009908B1">
        <w:rPr>
          <w:sz w:val="16"/>
          <w:szCs w:val="16"/>
        </w:rPr>
        <w:t>=/</w:t>
      </w:r>
      <w:proofErr w:type="spellStart"/>
      <w:r w:rsidRPr="009908B1">
        <w:rPr>
          <w:sz w:val="16"/>
          <w:szCs w:val="16"/>
        </w:rPr>
        <w:t>usr</w:t>
      </w:r>
      <w:proofErr w:type="spellEnd"/>
      <w:r w:rsidRPr="009908B1">
        <w:rPr>
          <w:sz w:val="16"/>
          <w:szCs w:val="16"/>
        </w:rPr>
        <w:t>/bin/</w:t>
      </w:r>
      <w:proofErr w:type="spellStart"/>
      <w:r w:rsidRPr="009908B1">
        <w:rPr>
          <w:sz w:val="16"/>
          <w:szCs w:val="16"/>
        </w:rPr>
        <w:t>iscsiadm</w:t>
      </w:r>
      <w:proofErr w:type="spellEnd"/>
      <w:r w:rsidRPr="009908B1">
        <w:rPr>
          <w:sz w:val="16"/>
          <w:szCs w:val="16"/>
        </w:rPr>
        <w:t xml:space="preserve"> -m </w:t>
      </w:r>
      <w:proofErr w:type="spellStart"/>
      <w:r w:rsidRPr="009908B1">
        <w:rPr>
          <w:sz w:val="16"/>
          <w:szCs w:val="16"/>
        </w:rPr>
        <w:t>node</w:t>
      </w:r>
      <w:proofErr w:type="spellEnd"/>
      <w:r w:rsidRPr="009908B1">
        <w:rPr>
          <w:sz w:val="16"/>
          <w:szCs w:val="16"/>
        </w:rPr>
        <w:t xml:space="preserve"> -T </w:t>
      </w:r>
      <w:r w:rsidR="00215500">
        <w:rPr>
          <w:sz w:val="16"/>
          <w:szCs w:val="16"/>
        </w:rPr>
        <w:t>&lt;IQN-Serveur ISCSI&gt;</w:t>
      </w:r>
      <w:r w:rsidRPr="009908B1" w:rsidR="00215500">
        <w:rPr>
          <w:sz w:val="16"/>
          <w:szCs w:val="16"/>
        </w:rPr>
        <w:t xml:space="preserve"> </w:t>
      </w:r>
      <w:r w:rsidRPr="009908B1">
        <w:rPr>
          <w:sz w:val="16"/>
          <w:szCs w:val="16"/>
        </w:rPr>
        <w:t>-p &lt;IP-VM-stockage&gt; --</w:t>
      </w:r>
      <w:proofErr w:type="spellStart"/>
      <w:r w:rsidRPr="009908B1">
        <w:rPr>
          <w:sz w:val="16"/>
          <w:szCs w:val="16"/>
        </w:rPr>
        <w:t>logout</w:t>
      </w:r>
      <w:proofErr w:type="spellEnd"/>
    </w:p>
    <w:p w:rsidRPr="009908B1" w:rsidR="009908B1" w:rsidP="009908B1" w:rsidRDefault="009908B1" w14:paraId="47EF2032" w14:textId="77777777">
      <w:pPr>
        <w:pStyle w:val="Code"/>
        <w:rPr>
          <w:sz w:val="16"/>
          <w:szCs w:val="16"/>
        </w:rPr>
      </w:pPr>
    </w:p>
    <w:p w:rsidRPr="009908B1" w:rsidR="009908B1" w:rsidP="009908B1" w:rsidRDefault="009908B1" w14:paraId="3BB30BB6" w14:textId="77777777">
      <w:pPr>
        <w:pStyle w:val="Code"/>
        <w:rPr>
          <w:sz w:val="16"/>
          <w:szCs w:val="16"/>
        </w:rPr>
      </w:pPr>
      <w:r w:rsidRPr="009908B1">
        <w:rPr>
          <w:sz w:val="16"/>
          <w:szCs w:val="16"/>
        </w:rPr>
        <w:t>Restart=on-</w:t>
      </w:r>
      <w:proofErr w:type="spellStart"/>
      <w:r w:rsidRPr="009908B1">
        <w:rPr>
          <w:sz w:val="16"/>
          <w:szCs w:val="16"/>
        </w:rPr>
        <w:t>failure</w:t>
      </w:r>
      <w:proofErr w:type="spellEnd"/>
    </w:p>
    <w:p w:rsidRPr="009908B1" w:rsidR="009908B1" w:rsidP="009908B1" w:rsidRDefault="009908B1" w14:paraId="5ED50E05" w14:textId="77777777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RestartSec</w:t>
      </w:r>
      <w:proofErr w:type="spellEnd"/>
      <w:r w:rsidRPr="009908B1">
        <w:rPr>
          <w:sz w:val="16"/>
          <w:szCs w:val="16"/>
        </w:rPr>
        <w:t>=10</w:t>
      </w:r>
    </w:p>
    <w:p w:rsidRPr="009908B1" w:rsidR="009908B1" w:rsidP="009908B1" w:rsidRDefault="009908B1" w14:paraId="2E87CBE8" w14:textId="77777777">
      <w:pPr>
        <w:pStyle w:val="Code"/>
        <w:rPr>
          <w:sz w:val="16"/>
          <w:szCs w:val="16"/>
        </w:rPr>
      </w:pPr>
    </w:p>
    <w:p w:rsidRPr="009908B1" w:rsidR="009908B1" w:rsidP="009908B1" w:rsidRDefault="009908B1" w14:paraId="2AA640F3" w14:textId="77777777">
      <w:pPr>
        <w:pStyle w:val="Code"/>
        <w:rPr>
          <w:sz w:val="16"/>
          <w:szCs w:val="16"/>
        </w:rPr>
      </w:pPr>
      <w:r w:rsidRPr="009908B1">
        <w:rPr>
          <w:sz w:val="16"/>
          <w:szCs w:val="16"/>
        </w:rPr>
        <w:t>[Install]</w:t>
      </w:r>
    </w:p>
    <w:p w:rsidRPr="009908B1" w:rsidR="009908B1" w:rsidP="009908B1" w:rsidRDefault="009908B1" w14:paraId="4506C7B9" w14:textId="4716708F">
      <w:pPr>
        <w:pStyle w:val="Code"/>
        <w:rPr>
          <w:sz w:val="16"/>
          <w:szCs w:val="16"/>
        </w:rPr>
      </w:pPr>
      <w:proofErr w:type="spellStart"/>
      <w:r w:rsidRPr="009908B1">
        <w:rPr>
          <w:sz w:val="16"/>
          <w:szCs w:val="16"/>
        </w:rPr>
        <w:t>WantedBy</w:t>
      </w:r>
      <w:proofErr w:type="spellEnd"/>
      <w:r w:rsidRPr="009908B1">
        <w:rPr>
          <w:sz w:val="16"/>
          <w:szCs w:val="16"/>
        </w:rPr>
        <w:t>=multi-</w:t>
      </w:r>
      <w:proofErr w:type="spellStart"/>
      <w:proofErr w:type="gramStart"/>
      <w:r w:rsidRPr="009908B1">
        <w:rPr>
          <w:sz w:val="16"/>
          <w:szCs w:val="16"/>
        </w:rPr>
        <w:t>user.target</w:t>
      </w:r>
      <w:proofErr w:type="spellEnd"/>
      <w:proofErr w:type="gramEnd"/>
    </w:p>
    <w:bookmarkEnd w:id="38"/>
    <w:p w:rsidR="00E96188" w:rsidRDefault="00E96188" w14:paraId="0B394334" w14:textId="77777777">
      <w:pPr>
        <w:jc w:val="left"/>
      </w:pPr>
      <w:r>
        <w:t>Effectuer un redémarrage des daemons avec la commande suivante :</w:t>
      </w:r>
    </w:p>
    <w:p w:rsidR="00F43027" w:rsidP="00F43027" w:rsidRDefault="00F43027" w14:paraId="212EB074" w14:textId="77777777">
      <w:pPr>
        <w:pStyle w:val="Code"/>
      </w:pPr>
      <w:proofErr w:type="spellStart"/>
      <w:proofErr w:type="gramStart"/>
      <w:r w:rsidRPr="00F43027">
        <w:t>systemctl</w:t>
      </w:r>
      <w:proofErr w:type="spellEnd"/>
      <w:proofErr w:type="gramEnd"/>
      <w:r w:rsidRPr="00F43027">
        <w:t xml:space="preserve"> daemon-</w:t>
      </w:r>
      <w:proofErr w:type="spellStart"/>
      <w:r w:rsidRPr="00F43027">
        <w:t>reload</w:t>
      </w:r>
      <w:proofErr w:type="spellEnd"/>
    </w:p>
    <w:p w:rsidR="009F2102" w:rsidP="009F2102" w:rsidRDefault="009F2102" w14:paraId="298E95DC" w14:textId="77777777">
      <w:r>
        <w:t>Démarrer le service et l’activer au démarrage.</w:t>
      </w:r>
    </w:p>
    <w:p w:rsidR="009F2102" w:rsidP="009F2102" w:rsidRDefault="009F2102" w14:paraId="6DDB1DDD" w14:textId="0A159283">
      <w:pPr>
        <w:pStyle w:val="Code"/>
      </w:pPr>
      <w:proofErr w:type="spellStart"/>
      <w:proofErr w:type="gramStart"/>
      <w:r w:rsidRPr="009F2102">
        <w:t>systemctl</w:t>
      </w:r>
      <w:proofErr w:type="spellEnd"/>
      <w:proofErr w:type="gramEnd"/>
      <w:r w:rsidRPr="009F2102">
        <w:t xml:space="preserve"> enable </w:t>
      </w:r>
      <w:proofErr w:type="spellStart"/>
      <w:r w:rsidRPr="009F2102">
        <w:t>iscsi-</w:t>
      </w:r>
      <w:proofErr w:type="gramStart"/>
      <w:r w:rsidRPr="009F2102">
        <w:t>connect.service</w:t>
      </w:r>
      <w:proofErr w:type="spellEnd"/>
      <w:proofErr w:type="gramEnd"/>
    </w:p>
    <w:p w:rsidR="00CC0F79" w:rsidP="00666088" w:rsidRDefault="009F2102" w14:paraId="3F3B5BF4" w14:textId="78A25C5D">
      <w:pPr>
        <w:pStyle w:val="Code"/>
      </w:pPr>
      <w:proofErr w:type="spellStart"/>
      <w:proofErr w:type="gramStart"/>
      <w:r w:rsidRPr="009F2102">
        <w:t>systemctl</w:t>
      </w:r>
      <w:proofErr w:type="spellEnd"/>
      <w:proofErr w:type="gramEnd"/>
      <w:r w:rsidRPr="009F2102">
        <w:t xml:space="preserve"> start </w:t>
      </w:r>
      <w:proofErr w:type="spellStart"/>
      <w:r w:rsidRPr="009F2102">
        <w:t>iscsi-</w:t>
      </w:r>
      <w:proofErr w:type="gramStart"/>
      <w:r w:rsidRPr="009F2102">
        <w:t>connect.service</w:t>
      </w:r>
      <w:proofErr w:type="spellEnd"/>
      <w:proofErr w:type="gramEnd"/>
    </w:p>
    <w:p w:rsidR="00666088" w:rsidP="00D551CE" w:rsidRDefault="00666088" w14:paraId="425CC7FF" w14:textId="77777777">
      <w:pPr>
        <w:pStyle w:val="Titre2"/>
      </w:pPr>
      <w:bookmarkStart w:name="_Dépannage" w:id="40"/>
      <w:bookmarkEnd w:id="40"/>
      <w:bookmarkStart w:name="_Toc1051711858" w:id="354823513"/>
      <w:r w:rsidR="00666088">
        <w:rPr/>
        <w:t>Dépannage</w:t>
      </w:r>
      <w:bookmarkEnd w:id="354823513"/>
    </w:p>
    <w:p w:rsidR="00666088" w:rsidP="00666088" w:rsidRDefault="00951A7D" w14:paraId="16A0A808" w14:textId="52893DC1">
      <w:r>
        <w:t xml:space="preserve">Si la commande suivante </w:t>
      </w:r>
      <w:proofErr w:type="spellStart"/>
      <w:r>
        <w:t>à</w:t>
      </w:r>
      <w:proofErr w:type="spellEnd"/>
      <w:r>
        <w:t xml:space="preserve"> été </w:t>
      </w:r>
      <w:r w:rsidR="00043D7E">
        <w:t xml:space="preserve">exécuté : </w:t>
      </w:r>
    </w:p>
    <w:p w:rsidRPr="00376D48" w:rsidR="00043D7E" w:rsidP="00043D7E" w:rsidRDefault="00043D7E" w14:paraId="7E90D52D" w14:textId="77777777">
      <w:pPr>
        <w:pStyle w:val="Code"/>
        <w:rPr>
          <w:sz w:val="22"/>
          <w:szCs w:val="22"/>
        </w:rPr>
      </w:pPr>
      <w:bookmarkStart w:name="OLE_LINK14" w:id="41"/>
      <w:proofErr w:type="spellStart"/>
      <w:proofErr w:type="gramStart"/>
      <w:r w:rsidRPr="00376D48">
        <w:rPr>
          <w:sz w:val="22"/>
          <w:szCs w:val="22"/>
        </w:rPr>
        <w:t>iscsiadm</w:t>
      </w:r>
      <w:proofErr w:type="spellEnd"/>
      <w:proofErr w:type="gramEnd"/>
      <w:r w:rsidRPr="00376D48">
        <w:rPr>
          <w:sz w:val="22"/>
          <w:szCs w:val="22"/>
        </w:rPr>
        <w:t xml:space="preserve"> -m </w:t>
      </w:r>
      <w:proofErr w:type="spellStart"/>
      <w:r w:rsidRPr="00376D48">
        <w:rPr>
          <w:sz w:val="22"/>
          <w:szCs w:val="22"/>
        </w:rPr>
        <w:t>node</w:t>
      </w:r>
      <w:proofErr w:type="spellEnd"/>
      <w:r w:rsidRPr="00376D48">
        <w:rPr>
          <w:sz w:val="22"/>
          <w:szCs w:val="22"/>
        </w:rPr>
        <w:t xml:space="preserve"> -T &lt;IQN-</w:t>
      </w:r>
      <w:proofErr w:type="spellStart"/>
      <w:r w:rsidRPr="00376D48">
        <w:rPr>
          <w:sz w:val="22"/>
          <w:szCs w:val="22"/>
        </w:rPr>
        <w:t>target</w:t>
      </w:r>
      <w:proofErr w:type="spellEnd"/>
      <w:r w:rsidRPr="00376D48">
        <w:rPr>
          <w:sz w:val="22"/>
          <w:szCs w:val="22"/>
        </w:rPr>
        <w:t xml:space="preserve">&gt; -p &lt;IP-VM-stockage&gt; --op update -n </w:t>
      </w:r>
      <w:proofErr w:type="spellStart"/>
      <w:proofErr w:type="gramStart"/>
      <w:r w:rsidRPr="00376D48">
        <w:rPr>
          <w:sz w:val="22"/>
          <w:szCs w:val="22"/>
        </w:rPr>
        <w:t>node.startup</w:t>
      </w:r>
      <w:proofErr w:type="spellEnd"/>
      <w:proofErr w:type="gramEnd"/>
      <w:r w:rsidRPr="00376D48">
        <w:rPr>
          <w:sz w:val="22"/>
          <w:szCs w:val="22"/>
        </w:rPr>
        <w:t xml:space="preserve"> -v </w:t>
      </w:r>
      <w:proofErr w:type="spellStart"/>
      <w:r w:rsidRPr="00376D48">
        <w:rPr>
          <w:sz w:val="22"/>
          <w:szCs w:val="22"/>
        </w:rPr>
        <w:t>automatic</w:t>
      </w:r>
      <w:proofErr w:type="spellEnd"/>
    </w:p>
    <w:bookmarkEnd w:id="41"/>
    <w:p w:rsidR="00043D7E" w:rsidP="00666088" w:rsidRDefault="00043D7E" w14:paraId="4AECEEC5" w14:textId="790D4E62">
      <w:r>
        <w:t xml:space="preserve">Il se peut que Proxmox refuse de </w:t>
      </w:r>
      <w:r w:rsidR="00D551CE">
        <w:t xml:space="preserve">démarrer tant que </w:t>
      </w:r>
      <w:r w:rsidR="006C57A1">
        <w:t xml:space="preserve">le serveur iSCSI ne soit pas démarré. Pour </w:t>
      </w:r>
      <w:proofErr w:type="spellStart"/>
      <w:r w:rsidR="006C57A1">
        <w:t>palier</w:t>
      </w:r>
      <w:proofErr w:type="spellEnd"/>
      <w:r w:rsidR="006C57A1">
        <w:t xml:space="preserve"> à ce problème </w:t>
      </w:r>
      <w:r w:rsidR="001C6D11">
        <w:t>définir le mode de connexion en manuel :</w:t>
      </w:r>
    </w:p>
    <w:p w:rsidRPr="00376D48" w:rsidR="001C6D11" w:rsidP="001C6D11" w:rsidRDefault="001C6D11" w14:paraId="2C2F2620" w14:textId="4AEAD9EE">
      <w:pPr>
        <w:pStyle w:val="Code"/>
        <w:rPr>
          <w:sz w:val="22"/>
          <w:szCs w:val="22"/>
        </w:rPr>
      </w:pPr>
      <w:proofErr w:type="spellStart"/>
      <w:proofErr w:type="gramStart"/>
      <w:r w:rsidRPr="00376D48">
        <w:rPr>
          <w:sz w:val="22"/>
          <w:szCs w:val="22"/>
        </w:rPr>
        <w:t>iscsiadm</w:t>
      </w:r>
      <w:proofErr w:type="spellEnd"/>
      <w:proofErr w:type="gramEnd"/>
      <w:r w:rsidRPr="00376D48">
        <w:rPr>
          <w:sz w:val="22"/>
          <w:szCs w:val="22"/>
        </w:rPr>
        <w:t xml:space="preserve"> -m </w:t>
      </w:r>
      <w:proofErr w:type="spellStart"/>
      <w:r w:rsidRPr="00376D48">
        <w:rPr>
          <w:sz w:val="22"/>
          <w:szCs w:val="22"/>
        </w:rPr>
        <w:t>node</w:t>
      </w:r>
      <w:proofErr w:type="spellEnd"/>
      <w:r w:rsidRPr="00376D48">
        <w:rPr>
          <w:sz w:val="22"/>
          <w:szCs w:val="22"/>
        </w:rPr>
        <w:t xml:space="preserve"> -T &lt;IQN-</w:t>
      </w:r>
      <w:proofErr w:type="spellStart"/>
      <w:r w:rsidRPr="00376D48">
        <w:rPr>
          <w:sz w:val="22"/>
          <w:szCs w:val="22"/>
        </w:rPr>
        <w:t>target</w:t>
      </w:r>
      <w:proofErr w:type="spellEnd"/>
      <w:r w:rsidRPr="00376D48">
        <w:rPr>
          <w:sz w:val="22"/>
          <w:szCs w:val="22"/>
        </w:rPr>
        <w:t xml:space="preserve">&gt; -p &lt;IP-VM-stockage&gt; --op update -n </w:t>
      </w:r>
      <w:proofErr w:type="spellStart"/>
      <w:proofErr w:type="gramStart"/>
      <w:r w:rsidRPr="00376D48">
        <w:rPr>
          <w:sz w:val="22"/>
          <w:szCs w:val="22"/>
        </w:rPr>
        <w:t>node.startup</w:t>
      </w:r>
      <w:proofErr w:type="spellEnd"/>
      <w:proofErr w:type="gramEnd"/>
      <w:r w:rsidRPr="00376D48">
        <w:rPr>
          <w:sz w:val="22"/>
          <w:szCs w:val="22"/>
        </w:rPr>
        <w:t xml:space="preserve"> -v </w:t>
      </w:r>
      <w:proofErr w:type="spellStart"/>
      <w:r w:rsidR="00EB1051">
        <w:rPr>
          <w:sz w:val="22"/>
          <w:szCs w:val="22"/>
        </w:rPr>
        <w:t>manual</w:t>
      </w:r>
      <w:proofErr w:type="spellEnd"/>
    </w:p>
    <w:p w:rsidR="001C6D11" w:rsidP="00666088" w:rsidRDefault="00EB1051" w14:paraId="1C5CCE47" w14:textId="35811DFE">
      <w:r>
        <w:t xml:space="preserve">Puis créer un service qui va s’occuper de la connexion/déconnexion </w:t>
      </w:r>
      <w:r w:rsidR="00622A36">
        <w:t>après le démarrage et avant l’extinction de Proxmox. (</w:t>
      </w:r>
      <w:proofErr w:type="gramStart"/>
      <w:r w:rsidR="00622A36">
        <w:t>voir</w:t>
      </w:r>
      <w:proofErr w:type="gramEnd"/>
      <w:r w:rsidR="00622A36">
        <w:t xml:space="preserve"> </w:t>
      </w:r>
      <w:hyperlink w:history="1" w:anchor="_Automatiser_la_connexion">
        <w:proofErr w:type="spellStart"/>
        <w:r w:rsidRPr="00995F8B" w:rsidR="00995F8B">
          <w:rPr>
            <w:rStyle w:val="Lienhypertexte"/>
          </w:rPr>
          <w:t>Automatier</w:t>
        </w:r>
        <w:proofErr w:type="spellEnd"/>
        <w:r w:rsidRPr="00995F8B" w:rsidR="00995F8B">
          <w:rPr>
            <w:rStyle w:val="Lienhypertexte"/>
          </w:rPr>
          <w:t xml:space="preserve"> la connexion su serveur iSCSI</w:t>
        </w:r>
      </w:hyperlink>
      <w:r w:rsidR="00995F8B">
        <w:t>)</w:t>
      </w:r>
    </w:p>
    <w:p w:rsidR="009F2102" w:rsidP="00995F8B" w:rsidRDefault="009F2102" w14:paraId="2E48DA4F" w14:textId="56D07837">
      <w:r>
        <w:br w:type="page"/>
      </w:r>
    </w:p>
    <w:p w:rsidR="0096727B" w:rsidP="0096727B" w:rsidRDefault="0096727B" w14:paraId="23730F57" w14:textId="07BE6582">
      <w:pPr>
        <w:pStyle w:val="Titre1"/>
      </w:pPr>
      <w:bookmarkStart w:name="_Toc775797518" w:id="749287740"/>
      <w:r w:rsidR="0096727B">
        <w:rPr/>
        <w:t>HAProxy</w:t>
      </w:r>
      <w:bookmarkEnd w:id="749287740"/>
    </w:p>
    <w:p w:rsidRPr="00627030" w:rsidR="00627030" w:rsidP="00627030" w:rsidRDefault="00627030" w14:paraId="3BECF017" w14:textId="77777777">
      <w:pPr>
        <w:pStyle w:val="Titre2"/>
      </w:pPr>
      <w:bookmarkStart w:name="_Toc1966936279" w:id="646820562"/>
      <w:r w:rsidR="00627030">
        <w:rPr/>
        <w:t>1. Installation du service</w:t>
      </w:r>
      <w:bookmarkEnd w:id="646820562"/>
      <w:r w:rsidR="00627030">
        <w:rPr/>
        <w:t> </w:t>
      </w:r>
    </w:p>
    <w:p w:rsidRPr="00627030" w:rsidR="00627030" w:rsidP="00627030" w:rsidRDefault="00627030" w14:paraId="0BC376A7" w14:textId="2E58EA3D">
      <w:r w:rsidRPr="00627030">
        <w:t xml:space="preserve">La première étape consiste à installer </w:t>
      </w:r>
      <w:proofErr w:type="spellStart"/>
      <w:r w:rsidRPr="00627030">
        <w:t>HAProxy</w:t>
      </w:r>
      <w:proofErr w:type="spellEnd"/>
      <w:r w:rsidRPr="00627030">
        <w:t xml:space="preserve"> à l'aide du gestionnaire de paquets Debian</w:t>
      </w:r>
      <w:r w:rsidR="007B58B5">
        <w:t xml:space="preserve"> </w:t>
      </w:r>
      <w:r w:rsidRPr="00627030">
        <w:t>: </w:t>
      </w:r>
    </w:p>
    <w:p w:rsidRPr="00627030" w:rsidR="00627030" w:rsidP="005076F4" w:rsidRDefault="00627030" w14:paraId="64ABA567" w14:textId="77777777">
      <w:pPr>
        <w:pStyle w:val="Code"/>
      </w:pPr>
      <w:r w:rsidRPr="00627030">
        <w:rPr>
          <w:lang w:val="en-US"/>
        </w:rPr>
        <w:t xml:space="preserve">apt update &amp;&amp; apt -y install </w:t>
      </w:r>
      <w:proofErr w:type="spellStart"/>
      <w:r w:rsidRPr="00627030">
        <w:rPr>
          <w:lang w:val="en-US"/>
        </w:rPr>
        <w:t>haproxy</w:t>
      </w:r>
      <w:proofErr w:type="spellEnd"/>
      <w:r w:rsidRPr="00627030">
        <w:t> </w:t>
      </w:r>
    </w:p>
    <w:p w:rsidRPr="00627030" w:rsidR="00627030" w:rsidP="00627030" w:rsidRDefault="00627030" w14:paraId="27F55E39" w14:textId="77777777">
      <w:pPr>
        <w:pStyle w:val="Titre2"/>
      </w:pPr>
      <w:bookmarkStart w:name="_Toc1402513433" w:id="1955912501"/>
      <w:r w:rsidR="00627030">
        <w:rPr/>
        <w:t xml:space="preserve">2. Configuration du fichier </w:t>
      </w:r>
      <w:r w:rsidR="00627030">
        <w:rPr/>
        <w:t>haproxy.cfg</w:t>
      </w:r>
      <w:bookmarkEnd w:id="1955912501"/>
      <w:r w:rsidR="00627030">
        <w:rPr/>
        <w:t> </w:t>
      </w:r>
    </w:p>
    <w:p w:rsidRPr="00627030" w:rsidR="00627030" w:rsidP="00627030" w:rsidRDefault="00627030" w14:paraId="0B2C8993" w14:textId="27BA3A3C">
      <w:r w:rsidRPr="00627030">
        <w:t>Tout se passe dans le fichier nano /</w:t>
      </w:r>
      <w:proofErr w:type="spellStart"/>
      <w:r w:rsidRPr="00627030">
        <w:t>etc</w:t>
      </w:r>
      <w:proofErr w:type="spellEnd"/>
      <w:r w:rsidRPr="00627030">
        <w:t>/</w:t>
      </w:r>
      <w:proofErr w:type="spellStart"/>
      <w:r w:rsidRPr="00627030">
        <w:t>haproxy</w:t>
      </w:r>
      <w:proofErr w:type="spellEnd"/>
      <w:r w:rsidRPr="00627030">
        <w:t>/</w:t>
      </w:r>
      <w:proofErr w:type="spellStart"/>
      <w:r w:rsidRPr="00627030">
        <w:t>haproxy.cfg</w:t>
      </w:r>
      <w:proofErr w:type="spellEnd"/>
      <w:r w:rsidRPr="00627030">
        <w:t xml:space="preserve">. Vous devez y définir deux sections </w:t>
      </w:r>
      <w:r w:rsidRPr="00627030" w:rsidR="007B58B5">
        <w:t>majeures :</w:t>
      </w:r>
      <w:r w:rsidRPr="00627030">
        <w:t> </w:t>
      </w:r>
    </w:p>
    <w:p w:rsidRPr="00627030" w:rsidR="00627030" w:rsidP="00627030" w:rsidRDefault="00627030" w14:paraId="46A69036" w14:textId="77777777">
      <w:pPr>
        <w:numPr>
          <w:ilvl w:val="0"/>
          <w:numId w:val="16"/>
        </w:numPr>
      </w:pPr>
      <w:r w:rsidRPr="00627030">
        <w:rPr>
          <w:b/>
          <w:bCs/>
        </w:rPr>
        <w:t>Le Frontend :</w:t>
      </w:r>
      <w:r w:rsidRPr="00627030">
        <w:t xml:space="preserve"> Il écoute sur l'adresse </w:t>
      </w:r>
      <w:r w:rsidRPr="00627030">
        <w:rPr>
          <w:b/>
          <w:bCs/>
        </w:rPr>
        <w:t>VIP (192.168.240.50)</w:t>
      </w:r>
      <w:r w:rsidRPr="00627030">
        <w:t>. C'est le point d'entrée unique pour les clients. </w:t>
      </w:r>
    </w:p>
    <w:p w:rsidRPr="00627030" w:rsidR="00627030" w:rsidP="00627030" w:rsidRDefault="00627030" w14:paraId="7EF75037" w14:textId="4D53D917">
      <w:pPr>
        <w:numPr>
          <w:ilvl w:val="0"/>
          <w:numId w:val="17"/>
        </w:numPr>
      </w:pPr>
      <w:r w:rsidRPr="00627030">
        <w:rPr>
          <w:b/>
          <w:bCs/>
        </w:rPr>
        <w:t>Le Backend :</w:t>
      </w:r>
      <w:r w:rsidRPr="00627030">
        <w:t xml:space="preserve"> Il liste vos serveurs web réels (Web1 et Web2) et définit la méthode de répartition </w:t>
      </w:r>
      <w:r w:rsidRPr="00627030">
        <w:rPr>
          <w:b/>
          <w:bCs/>
        </w:rPr>
        <w:t>round</w:t>
      </w:r>
      <w:r w:rsidR="00732270">
        <w:rPr>
          <w:b/>
          <w:bCs/>
        </w:rPr>
        <w:t>-</w:t>
      </w:r>
      <w:r w:rsidRPr="00627030">
        <w:rPr>
          <w:b/>
          <w:bCs/>
        </w:rPr>
        <w:t>robin</w:t>
      </w:r>
      <w:r w:rsidRPr="00627030">
        <w:t>. </w:t>
      </w:r>
    </w:p>
    <w:p w:rsidRPr="00627030" w:rsidR="00627030" w:rsidP="00627030" w:rsidRDefault="00627030" w14:paraId="70CD3DB2" w14:textId="77777777">
      <w:r w:rsidRPr="00627030">
        <w:t>Voici la configuration à appliquer : (à mettre tout en bas) </w:t>
      </w:r>
    </w:p>
    <w:p w:rsidRPr="00627030" w:rsidR="00627030" w:rsidP="007B58B5" w:rsidRDefault="00627030" w14:paraId="0CC4CF47" w14:textId="77777777">
      <w:pPr>
        <w:pStyle w:val="Code"/>
      </w:pPr>
      <w:proofErr w:type="gramStart"/>
      <w:r w:rsidRPr="00627030">
        <w:t>frontend</w:t>
      </w:r>
      <w:proofErr w:type="gramEnd"/>
      <w:r w:rsidRPr="00627030">
        <w:t xml:space="preserve"> </w:t>
      </w:r>
      <w:proofErr w:type="spellStart"/>
      <w:r w:rsidRPr="00627030">
        <w:t>fe_http</w:t>
      </w:r>
      <w:proofErr w:type="spellEnd"/>
      <w:r w:rsidRPr="00627030">
        <w:t> </w:t>
      </w:r>
    </w:p>
    <w:p w:rsidRPr="00627030" w:rsidR="00627030" w:rsidP="007B58B5" w:rsidRDefault="00627030" w14:paraId="755082C6" w14:textId="77777777">
      <w:pPr>
        <w:pStyle w:val="Code"/>
      </w:pPr>
      <w:r w:rsidRPr="00627030">
        <w:t># adresse sur lequel les utilisateurs se connecte </w:t>
      </w:r>
    </w:p>
    <w:p w:rsidRPr="00627030" w:rsidR="00627030" w:rsidP="007B58B5" w:rsidRDefault="00627030" w14:paraId="2CB5D7AC" w14:textId="77777777">
      <w:pPr>
        <w:pStyle w:val="Code"/>
      </w:pPr>
      <w:r w:rsidRPr="00627030">
        <w:t xml:space="preserve">    </w:t>
      </w:r>
      <w:proofErr w:type="spellStart"/>
      <w:proofErr w:type="gramStart"/>
      <w:r w:rsidRPr="00627030">
        <w:t>bind</w:t>
      </w:r>
      <w:proofErr w:type="spellEnd"/>
      <w:proofErr w:type="gramEnd"/>
      <w:r w:rsidRPr="00627030">
        <w:t xml:space="preserve"> 172.12.50.100:80 </w:t>
      </w:r>
    </w:p>
    <w:p w:rsidRPr="00627030" w:rsidR="00627030" w:rsidP="007B58B5" w:rsidRDefault="00627030" w14:paraId="571FB122" w14:textId="77777777">
      <w:pPr>
        <w:pStyle w:val="Code"/>
      </w:pPr>
      <w:r w:rsidRPr="00627030">
        <w:t xml:space="preserve">    </w:t>
      </w:r>
      <w:proofErr w:type="spellStart"/>
      <w:r w:rsidRPr="00627030">
        <w:rPr>
          <w:lang w:val="en-US"/>
        </w:rPr>
        <w:t>default_backend</w:t>
      </w:r>
      <w:proofErr w:type="spellEnd"/>
      <w:r w:rsidRPr="00627030">
        <w:rPr>
          <w:lang w:val="en-US"/>
        </w:rPr>
        <w:t xml:space="preserve"> </w:t>
      </w:r>
      <w:proofErr w:type="spellStart"/>
      <w:r w:rsidRPr="00627030">
        <w:rPr>
          <w:lang w:val="en-US"/>
        </w:rPr>
        <w:t>be_web</w:t>
      </w:r>
      <w:proofErr w:type="spellEnd"/>
      <w:r w:rsidRPr="00627030">
        <w:t> </w:t>
      </w:r>
    </w:p>
    <w:p w:rsidRPr="00627030" w:rsidR="00627030" w:rsidP="007B58B5" w:rsidRDefault="00627030" w14:paraId="75DB4269" w14:textId="77777777">
      <w:pPr>
        <w:pStyle w:val="Code"/>
      </w:pPr>
      <w:r w:rsidRPr="00627030">
        <w:t> </w:t>
      </w:r>
    </w:p>
    <w:p w:rsidRPr="00627030" w:rsidR="00627030" w:rsidP="007B58B5" w:rsidRDefault="00627030" w14:paraId="778FA6E9" w14:textId="77777777">
      <w:pPr>
        <w:pStyle w:val="Code"/>
      </w:pPr>
      <w:r w:rsidRPr="00627030">
        <w:rPr>
          <w:lang w:val="en-US"/>
        </w:rPr>
        <w:t xml:space="preserve">backend </w:t>
      </w:r>
      <w:proofErr w:type="spellStart"/>
      <w:r w:rsidRPr="00627030">
        <w:rPr>
          <w:lang w:val="en-US"/>
        </w:rPr>
        <w:t>be_web</w:t>
      </w:r>
      <w:proofErr w:type="spellEnd"/>
      <w:r w:rsidRPr="00627030">
        <w:t> </w:t>
      </w:r>
    </w:p>
    <w:p w:rsidRPr="00627030" w:rsidR="00627030" w:rsidP="007B58B5" w:rsidRDefault="00627030" w14:paraId="5D0320B8" w14:textId="77777777">
      <w:pPr>
        <w:pStyle w:val="Code"/>
      </w:pPr>
      <w:r w:rsidRPr="00627030">
        <w:rPr>
          <w:lang w:val="en-US"/>
        </w:rPr>
        <w:t xml:space="preserve">    balance </w:t>
      </w:r>
      <w:proofErr w:type="spellStart"/>
      <w:r w:rsidRPr="00627030">
        <w:rPr>
          <w:lang w:val="en-US"/>
        </w:rPr>
        <w:t>roundrobin</w:t>
      </w:r>
      <w:proofErr w:type="spellEnd"/>
      <w:r w:rsidRPr="00627030">
        <w:t> </w:t>
      </w:r>
    </w:p>
    <w:p w:rsidRPr="00627030" w:rsidR="00627030" w:rsidP="007B58B5" w:rsidRDefault="00627030" w14:paraId="5C0B1838" w14:textId="77777777">
      <w:pPr>
        <w:pStyle w:val="Code"/>
      </w:pPr>
      <w:r w:rsidRPr="00627030">
        <w:t xml:space="preserve">#adresse sur lequel il </w:t>
      </w:r>
      <w:proofErr w:type="spellStart"/>
      <w:r w:rsidRPr="00627030">
        <w:t>ecoute</w:t>
      </w:r>
      <w:proofErr w:type="spellEnd"/>
      <w:r w:rsidRPr="00627030">
        <w:t> </w:t>
      </w:r>
    </w:p>
    <w:p w:rsidRPr="00627030" w:rsidR="00627030" w:rsidP="007B58B5" w:rsidRDefault="00627030" w14:paraId="30AD1355" w14:textId="77777777">
      <w:pPr>
        <w:pStyle w:val="Code"/>
      </w:pPr>
      <w:r w:rsidRPr="00627030">
        <w:t xml:space="preserve">    </w:t>
      </w:r>
      <w:r w:rsidRPr="00627030">
        <w:rPr>
          <w:lang w:val="en-US"/>
        </w:rPr>
        <w:t>server web1 172.12.50.5:8080 check</w:t>
      </w:r>
      <w:r w:rsidRPr="00627030">
        <w:t> </w:t>
      </w:r>
    </w:p>
    <w:p w:rsidRPr="00627030" w:rsidR="00627030" w:rsidP="007B58B5" w:rsidRDefault="00627030" w14:paraId="4C633659" w14:textId="2F7306DE">
      <w:pPr>
        <w:pStyle w:val="Code"/>
      </w:pPr>
      <w:r w:rsidRPr="00627030">
        <w:rPr>
          <w:lang w:val="en-US"/>
        </w:rPr>
        <w:t>    server web2 172.12.50.9:8080 check</w:t>
      </w:r>
      <w:r w:rsidRPr="00627030">
        <w:t> </w:t>
      </w:r>
    </w:p>
    <w:p w:rsidRPr="00627030" w:rsidR="00627030" w:rsidP="00627030" w:rsidRDefault="00627030" w14:paraId="1528E0E8" w14:textId="77777777">
      <w:pPr>
        <w:pStyle w:val="Titre2"/>
      </w:pPr>
      <w:bookmarkStart w:name="_Toc240466468" w:id="580908181"/>
      <w:r w:rsidR="00627030">
        <w:rPr/>
        <w:t>3.Modifier Apache (sur tes deux serveurs)</w:t>
      </w:r>
      <w:bookmarkEnd w:id="580908181"/>
      <w:r w:rsidR="00627030">
        <w:rPr/>
        <w:t> </w:t>
      </w:r>
    </w:p>
    <w:p w:rsidRPr="00627030" w:rsidR="00627030" w:rsidP="00627030" w:rsidRDefault="00627030" w14:paraId="5C48DF53" w14:textId="77777777">
      <w:r w:rsidRPr="00627030">
        <w:t>Pour éviter les conflits de port il est préférable de modifier le port d’apache.  </w:t>
      </w:r>
    </w:p>
    <w:p w:rsidRPr="00627030" w:rsidR="00627030" w:rsidP="00627030" w:rsidRDefault="00627030" w14:paraId="72AC5215" w14:textId="77777777">
      <w:pPr>
        <w:numPr>
          <w:ilvl w:val="0"/>
          <w:numId w:val="18"/>
        </w:numPr>
        <w:spacing w:after="0"/>
      </w:pPr>
      <w:r w:rsidRPr="00627030">
        <w:t xml:space="preserve">Édite le fichier des ports : </w:t>
      </w:r>
      <w:proofErr w:type="spellStart"/>
      <w:r w:rsidRPr="00627030">
        <w:t>sudo</w:t>
      </w:r>
      <w:proofErr w:type="spellEnd"/>
      <w:r w:rsidRPr="00627030">
        <w:t xml:space="preserve"> nano /</w:t>
      </w:r>
      <w:proofErr w:type="spellStart"/>
      <w:r w:rsidRPr="00627030">
        <w:t>etc</w:t>
      </w:r>
      <w:proofErr w:type="spellEnd"/>
      <w:r w:rsidRPr="00627030">
        <w:t>/apache2/</w:t>
      </w:r>
      <w:proofErr w:type="spellStart"/>
      <w:r w:rsidRPr="00627030">
        <w:t>ports.conf</w:t>
      </w:r>
      <w:proofErr w:type="spellEnd"/>
      <w:r w:rsidRPr="00627030">
        <w:t>. </w:t>
      </w:r>
    </w:p>
    <w:p w:rsidRPr="00627030" w:rsidR="00627030" w:rsidP="00627030" w:rsidRDefault="00627030" w14:paraId="57D5F526" w14:textId="77777777">
      <w:pPr>
        <w:numPr>
          <w:ilvl w:val="0"/>
          <w:numId w:val="19"/>
        </w:numPr>
        <w:spacing w:after="0"/>
      </w:pPr>
      <w:r w:rsidRPr="00627030">
        <w:t>Remplace Listen 80 par Listen 8080. </w:t>
      </w:r>
    </w:p>
    <w:p w:rsidRPr="00627030" w:rsidR="00627030" w:rsidP="00627030" w:rsidRDefault="00627030" w14:paraId="462AA705" w14:textId="77777777">
      <w:pPr>
        <w:numPr>
          <w:ilvl w:val="0"/>
          <w:numId w:val="20"/>
        </w:numPr>
        <w:spacing w:after="0"/>
      </w:pPr>
      <w:r w:rsidRPr="00627030">
        <w:t xml:space="preserve">Édite ton </w:t>
      </w:r>
      <w:proofErr w:type="spellStart"/>
      <w:r w:rsidRPr="00627030">
        <w:t>VirtualHost</w:t>
      </w:r>
      <w:proofErr w:type="spellEnd"/>
      <w:r w:rsidRPr="00627030">
        <w:t xml:space="preserve"> : </w:t>
      </w:r>
      <w:proofErr w:type="spellStart"/>
      <w:r w:rsidRPr="00627030">
        <w:t>sudo</w:t>
      </w:r>
      <w:proofErr w:type="spellEnd"/>
      <w:r w:rsidRPr="00627030">
        <w:t xml:space="preserve"> nano /</w:t>
      </w:r>
      <w:proofErr w:type="spellStart"/>
      <w:r w:rsidRPr="00627030">
        <w:t>etc</w:t>
      </w:r>
      <w:proofErr w:type="spellEnd"/>
      <w:r w:rsidRPr="00627030">
        <w:t>/apache2/sites-</w:t>
      </w:r>
      <w:proofErr w:type="spellStart"/>
      <w:r w:rsidRPr="00627030">
        <w:t>enabled</w:t>
      </w:r>
      <w:proofErr w:type="spellEnd"/>
      <w:r w:rsidRPr="00627030">
        <w:t>/000-default.conf. </w:t>
      </w:r>
    </w:p>
    <w:p w:rsidRPr="00627030" w:rsidR="00627030" w:rsidP="00627030" w:rsidRDefault="00627030" w14:paraId="6D563A17" w14:textId="77777777">
      <w:pPr>
        <w:numPr>
          <w:ilvl w:val="0"/>
          <w:numId w:val="21"/>
        </w:numPr>
        <w:spacing w:after="0"/>
      </w:pPr>
      <w:r w:rsidRPr="00627030">
        <w:t>Remplace &lt;</w:t>
      </w:r>
      <w:proofErr w:type="spellStart"/>
      <w:r w:rsidRPr="00627030">
        <w:t>VirtualHost</w:t>
      </w:r>
      <w:proofErr w:type="spellEnd"/>
      <w:r w:rsidRPr="00627030">
        <w:t xml:space="preserve"> *:80&gt; par &lt;</w:t>
      </w:r>
      <w:proofErr w:type="spellStart"/>
      <w:r w:rsidRPr="00627030">
        <w:t>VirtualHost</w:t>
      </w:r>
      <w:proofErr w:type="spellEnd"/>
      <w:r w:rsidRPr="00627030">
        <w:t xml:space="preserve"> *:8080&gt;. </w:t>
      </w:r>
    </w:p>
    <w:p w:rsidRPr="00627030" w:rsidR="00627030" w:rsidP="00627030" w:rsidRDefault="00627030" w14:paraId="418BE0BE" w14:textId="5A69A0B2">
      <w:pPr>
        <w:numPr>
          <w:ilvl w:val="0"/>
          <w:numId w:val="22"/>
        </w:numPr>
        <w:spacing w:after="0"/>
      </w:pPr>
      <w:r w:rsidRPr="00627030">
        <w:t xml:space="preserve">Redémarre Apache : </w:t>
      </w:r>
      <w:proofErr w:type="spellStart"/>
      <w:r w:rsidRPr="00627030">
        <w:t>sudo</w:t>
      </w:r>
      <w:proofErr w:type="spellEnd"/>
      <w:r w:rsidRPr="00627030">
        <w:t xml:space="preserve"> </w:t>
      </w:r>
      <w:proofErr w:type="spellStart"/>
      <w:r w:rsidRPr="00627030">
        <w:t>systemctl</w:t>
      </w:r>
      <w:proofErr w:type="spellEnd"/>
      <w:r w:rsidRPr="00627030">
        <w:t xml:space="preserve"> restart apache2.  </w:t>
      </w:r>
    </w:p>
    <w:p w:rsidRPr="00627030" w:rsidR="00627030" w:rsidP="00627030" w:rsidRDefault="00627030" w14:paraId="2E39A899" w14:textId="77777777">
      <w:pPr>
        <w:pStyle w:val="Titre2"/>
      </w:pPr>
      <w:bookmarkStart w:name="_Toc110014816" w:id="527882891"/>
      <w:r w:rsidR="00627030">
        <w:rPr/>
        <w:t>4. Activation et vérification</w:t>
      </w:r>
      <w:bookmarkEnd w:id="527882891"/>
      <w:r w:rsidR="00627030">
        <w:rPr/>
        <w:t> </w:t>
      </w:r>
    </w:p>
    <w:p w:rsidRPr="00627030" w:rsidR="00627030" w:rsidP="00627030" w:rsidRDefault="00627030" w14:paraId="7505CBAC" w14:textId="77777777">
      <w:r w:rsidRPr="00627030">
        <w:t>Une fois le fichier enregistré, vous devez activer le service pour qu'il démarre automatiquement : </w:t>
      </w:r>
    </w:p>
    <w:p w:rsidRPr="00627030" w:rsidR="00627030" w:rsidP="007B58B5" w:rsidRDefault="00627030" w14:paraId="7A637A5F" w14:textId="77777777">
      <w:pPr>
        <w:numPr>
          <w:ilvl w:val="0"/>
          <w:numId w:val="23"/>
        </w:numPr>
        <w:spacing w:after="0"/>
      </w:pPr>
      <w:r w:rsidRPr="00627030">
        <w:rPr>
          <w:b/>
          <w:bCs/>
        </w:rPr>
        <w:t>Activer et démarrer :</w:t>
      </w:r>
      <w:r w:rsidRPr="00627030">
        <w:t xml:space="preserve"> </w:t>
      </w:r>
      <w:proofErr w:type="spellStart"/>
      <w:r w:rsidRPr="00627030">
        <w:t>systemctl</w:t>
      </w:r>
      <w:proofErr w:type="spellEnd"/>
      <w:r w:rsidRPr="00627030">
        <w:t xml:space="preserve"> enable --</w:t>
      </w:r>
      <w:proofErr w:type="spellStart"/>
      <w:r w:rsidRPr="00627030">
        <w:t>now</w:t>
      </w:r>
      <w:proofErr w:type="spellEnd"/>
      <w:r w:rsidRPr="00627030">
        <w:t xml:space="preserve"> </w:t>
      </w:r>
      <w:proofErr w:type="spellStart"/>
      <w:r w:rsidRPr="00627030">
        <w:t>haproxy</w:t>
      </w:r>
      <w:proofErr w:type="spellEnd"/>
      <w:r w:rsidRPr="00627030">
        <w:t>. </w:t>
      </w:r>
    </w:p>
    <w:p w:rsidRPr="00627030" w:rsidR="00627030" w:rsidP="007B58B5" w:rsidRDefault="00627030" w14:paraId="555A7623" w14:textId="77777777">
      <w:pPr>
        <w:numPr>
          <w:ilvl w:val="0"/>
          <w:numId w:val="24"/>
        </w:numPr>
        <w:spacing w:after="0"/>
      </w:pPr>
      <w:r w:rsidRPr="00627030">
        <w:rPr>
          <w:b/>
          <w:bCs/>
        </w:rPr>
        <w:t>Vérifier le statut :</w:t>
      </w:r>
      <w:r w:rsidRPr="00627030">
        <w:t xml:space="preserve"> </w:t>
      </w:r>
      <w:proofErr w:type="spellStart"/>
      <w:r w:rsidRPr="00627030">
        <w:t>systemctl</w:t>
      </w:r>
      <w:proofErr w:type="spellEnd"/>
      <w:r w:rsidRPr="00627030">
        <w:t xml:space="preserve"> </w:t>
      </w:r>
      <w:proofErr w:type="spellStart"/>
      <w:r w:rsidRPr="00627030">
        <w:t>status</w:t>
      </w:r>
      <w:proofErr w:type="spellEnd"/>
      <w:r w:rsidRPr="00627030">
        <w:t xml:space="preserve"> </w:t>
      </w:r>
      <w:proofErr w:type="spellStart"/>
      <w:r w:rsidRPr="00627030">
        <w:t>haproxy</w:t>
      </w:r>
      <w:proofErr w:type="spellEnd"/>
      <w:r w:rsidRPr="00627030">
        <w:t>. </w:t>
      </w:r>
    </w:p>
    <w:p w:rsidRPr="00627030" w:rsidR="00627030" w:rsidP="007B58B5" w:rsidRDefault="00627030" w14:paraId="0A72FEA6" w14:textId="77777777">
      <w:pPr>
        <w:numPr>
          <w:ilvl w:val="0"/>
          <w:numId w:val="25"/>
        </w:numPr>
        <w:spacing w:after="0"/>
      </w:pPr>
      <w:r w:rsidRPr="00627030">
        <w:rPr>
          <w:b/>
          <w:bCs/>
        </w:rPr>
        <w:t>Vérifier le statut :</w:t>
      </w:r>
      <w:r w:rsidRPr="00627030">
        <w:t xml:space="preserve"> </w:t>
      </w:r>
      <w:proofErr w:type="spellStart"/>
      <w:r w:rsidRPr="00627030">
        <w:t>systemctl</w:t>
      </w:r>
      <w:proofErr w:type="spellEnd"/>
      <w:r w:rsidRPr="00627030">
        <w:t xml:space="preserve"> </w:t>
      </w:r>
      <w:proofErr w:type="spellStart"/>
      <w:r w:rsidRPr="00627030">
        <w:t>status</w:t>
      </w:r>
      <w:proofErr w:type="spellEnd"/>
      <w:r w:rsidRPr="00627030">
        <w:t xml:space="preserve"> apache2. </w:t>
      </w:r>
    </w:p>
    <w:p w:rsidR="00732270" w:rsidP="0096727B" w:rsidRDefault="00627030" w14:paraId="1C6FD6A0" w14:textId="63BCC717">
      <w:pPr>
        <w:numPr>
          <w:ilvl w:val="0"/>
          <w:numId w:val="26"/>
        </w:numPr>
        <w:spacing w:after="0"/>
      </w:pPr>
      <w:r w:rsidRPr="00627030">
        <w:rPr>
          <w:b/>
          <w:bCs/>
        </w:rPr>
        <w:t>Vérifier le statut :</w:t>
      </w:r>
      <w:r w:rsidRPr="00627030">
        <w:t xml:space="preserve"> </w:t>
      </w:r>
      <w:proofErr w:type="spellStart"/>
      <w:r w:rsidRPr="00627030">
        <w:t>systemctl</w:t>
      </w:r>
      <w:proofErr w:type="spellEnd"/>
      <w:r w:rsidRPr="00627030">
        <w:t xml:space="preserve"> </w:t>
      </w:r>
      <w:proofErr w:type="spellStart"/>
      <w:r w:rsidRPr="00627030">
        <w:t>status</w:t>
      </w:r>
      <w:proofErr w:type="spellEnd"/>
      <w:r w:rsidRPr="00627030">
        <w:t xml:space="preserve"> </w:t>
      </w:r>
      <w:proofErr w:type="spellStart"/>
      <w:r w:rsidRPr="00627030">
        <w:t>keepalived</w:t>
      </w:r>
      <w:proofErr w:type="spellEnd"/>
      <w:r w:rsidRPr="00627030">
        <w:t>. </w:t>
      </w:r>
    </w:p>
    <w:p w:rsidR="00732270" w:rsidRDefault="00732270" w14:paraId="5C2EA308" w14:textId="77777777">
      <w:pPr>
        <w:jc w:val="left"/>
      </w:pPr>
      <w:r>
        <w:br w:type="page"/>
      </w:r>
    </w:p>
    <w:p w:rsidR="0096727B" w:rsidP="00732270" w:rsidRDefault="00732270" w14:paraId="622C977F" w14:textId="1F7F9FE4">
      <w:pPr>
        <w:pStyle w:val="Titre1"/>
      </w:pPr>
      <w:bookmarkStart w:name="_Toc1206133272" w:id="1935045819"/>
      <w:r w:rsidR="00732270">
        <w:rPr/>
        <w:t>Keep</w:t>
      </w:r>
      <w:r w:rsidR="00065F94">
        <w:rPr/>
        <w:t>a</w:t>
      </w:r>
      <w:r w:rsidR="00732270">
        <w:rPr/>
        <w:t>lived</w:t>
      </w:r>
      <w:bookmarkEnd w:id="1935045819"/>
    </w:p>
    <w:p w:rsidRPr="00065F94" w:rsidR="00065F94" w:rsidP="00065F94" w:rsidRDefault="00065F94" w14:paraId="459971EA" w14:textId="77777777">
      <w:pPr>
        <w:pStyle w:val="Titre2"/>
      </w:pPr>
      <w:bookmarkStart w:name="_Toc937244478" w:id="376477558"/>
      <w:r w:rsidR="00065F94">
        <w:rPr/>
        <w:t>1. Installation du service</w:t>
      </w:r>
      <w:bookmarkEnd w:id="376477558"/>
      <w:r w:rsidR="00065F94">
        <w:rPr/>
        <w:t> </w:t>
      </w:r>
    </w:p>
    <w:p w:rsidRPr="00065F94" w:rsidR="00065F94" w:rsidP="00065F94" w:rsidRDefault="00065F94" w14:paraId="564C0516" w14:textId="77DF4D3E">
      <w:r w:rsidRPr="00065F94">
        <w:t xml:space="preserve">Sur les deux serveurs Linux (Web1 et Web2), commencez par installer le paquet </w:t>
      </w:r>
      <w:proofErr w:type="spellStart"/>
      <w:r w:rsidRPr="00065F94">
        <w:t>Keepalived</w:t>
      </w:r>
      <w:proofErr w:type="spellEnd"/>
      <w:r w:rsidRPr="00065F94">
        <w:t xml:space="preserve"> : </w:t>
      </w:r>
    </w:p>
    <w:p w:rsidRPr="00065F94" w:rsidR="00065F94" w:rsidP="00870C9C" w:rsidRDefault="00065F94" w14:paraId="75CBAE4D" w14:textId="2254F56F">
      <w:pPr>
        <w:pStyle w:val="Code"/>
      </w:pPr>
      <w:r w:rsidRPr="00065F94">
        <w:rPr>
          <w:lang w:val="en-US"/>
        </w:rPr>
        <w:t xml:space="preserve">apt update &amp;&amp; apt -y install </w:t>
      </w:r>
      <w:proofErr w:type="spellStart"/>
      <w:r w:rsidRPr="00065F94">
        <w:rPr>
          <w:lang w:val="en-US"/>
        </w:rPr>
        <w:t>keepalived</w:t>
      </w:r>
      <w:proofErr w:type="spellEnd"/>
      <w:r w:rsidRPr="00065F94">
        <w:t> </w:t>
      </w:r>
    </w:p>
    <w:p w:rsidRPr="00065F94" w:rsidR="00065F94" w:rsidP="00065F94" w:rsidRDefault="00065F94" w14:paraId="21EAB949" w14:textId="77777777">
      <w:pPr>
        <w:pStyle w:val="Titre2"/>
      </w:pPr>
      <w:bookmarkStart w:name="_Toc1066104002" w:id="1839928986"/>
      <w:r w:rsidR="00065F94">
        <w:rPr/>
        <w:t>2. Configuration du serveur MASTER (SRVLX01)</w:t>
      </w:r>
      <w:bookmarkEnd w:id="1839928986"/>
      <w:r w:rsidR="00065F94">
        <w:rPr/>
        <w:t> </w:t>
      </w:r>
    </w:p>
    <w:p w:rsidRPr="00065F94" w:rsidR="00065F94" w:rsidP="00065F94" w:rsidRDefault="00065F94" w14:paraId="684E7B22" w14:textId="31C9EFCD">
      <w:r w:rsidRPr="00065F94">
        <w:t xml:space="preserve">Éditez ou créez le fichier </w:t>
      </w:r>
      <w:proofErr w:type="gramStart"/>
      <w:r w:rsidRPr="00065F94">
        <w:t>nano  /</w:t>
      </w:r>
      <w:proofErr w:type="spellStart"/>
      <w:r w:rsidRPr="00065F94">
        <w:t>etc</w:t>
      </w:r>
      <w:proofErr w:type="spellEnd"/>
      <w:r w:rsidRPr="00065F94">
        <w:t>/</w:t>
      </w:r>
      <w:proofErr w:type="spellStart"/>
      <w:r w:rsidRPr="00065F94">
        <w:t>keepalived</w:t>
      </w:r>
      <w:proofErr w:type="spellEnd"/>
      <w:r w:rsidRPr="00065F94">
        <w:t>/</w:t>
      </w:r>
      <w:proofErr w:type="spellStart"/>
      <w:r w:rsidRPr="00065F94">
        <w:t>keepalived.conf</w:t>
      </w:r>
      <w:proofErr w:type="spellEnd"/>
      <w:proofErr w:type="gramEnd"/>
      <w:r w:rsidRPr="00065F94">
        <w:t xml:space="preserve"> sur Web1 avec la configuration suivante : </w:t>
      </w:r>
    </w:p>
    <w:p w:rsidRPr="00065F94" w:rsidR="00065F94" w:rsidP="00065F94" w:rsidRDefault="00065F94" w14:paraId="25D6BBB8" w14:textId="77777777">
      <w:pPr>
        <w:pStyle w:val="Code"/>
      </w:pPr>
      <w:proofErr w:type="spellStart"/>
      <w:proofErr w:type="gramStart"/>
      <w:r w:rsidRPr="00065F94">
        <w:t>vrrp</w:t>
      </w:r>
      <w:proofErr w:type="gramEnd"/>
      <w:r w:rsidRPr="00065F94">
        <w:t>_instance</w:t>
      </w:r>
      <w:proofErr w:type="spellEnd"/>
      <w:r w:rsidRPr="00065F94">
        <w:t xml:space="preserve"> VI_1 { </w:t>
      </w:r>
    </w:p>
    <w:p w:rsidRPr="00065F94" w:rsidR="00065F94" w:rsidP="00065F94" w:rsidRDefault="00065F94" w14:paraId="39EC38B1" w14:textId="77777777">
      <w:pPr>
        <w:pStyle w:val="Code"/>
      </w:pPr>
      <w:r w:rsidRPr="00065F94">
        <w:t xml:space="preserve">    </w:t>
      </w:r>
      <w:proofErr w:type="gramStart"/>
      <w:r w:rsidRPr="00065F94">
        <w:t>interface</w:t>
      </w:r>
      <w:proofErr w:type="gramEnd"/>
      <w:r w:rsidRPr="00065F94">
        <w:t xml:space="preserve"> eth0          # Remplace par ton interface (</w:t>
      </w:r>
      <w:proofErr w:type="gramStart"/>
      <w:r w:rsidRPr="00065F94">
        <w:t>ex:</w:t>
      </w:r>
      <w:proofErr w:type="gramEnd"/>
      <w:r w:rsidRPr="00065F94">
        <w:t xml:space="preserve"> ens18) </w:t>
      </w:r>
    </w:p>
    <w:p w:rsidRPr="00065F94" w:rsidR="00065F94" w:rsidP="00065F94" w:rsidRDefault="00065F94" w14:paraId="3647B6A4" w14:textId="77777777">
      <w:pPr>
        <w:pStyle w:val="Code"/>
      </w:pPr>
      <w:r w:rsidRPr="00065F94">
        <w:t xml:space="preserve">    </w:t>
      </w:r>
      <w:proofErr w:type="gramStart"/>
      <w:r w:rsidRPr="00065F94">
        <w:t>state</w:t>
      </w:r>
      <w:proofErr w:type="gramEnd"/>
      <w:r w:rsidRPr="00065F94">
        <w:t xml:space="preserve"> MASTER </w:t>
      </w:r>
    </w:p>
    <w:p w:rsidRPr="00065F94" w:rsidR="00065F94" w:rsidP="00065F94" w:rsidRDefault="00065F94" w14:paraId="78369155" w14:textId="77777777">
      <w:pPr>
        <w:pStyle w:val="Code"/>
      </w:pPr>
      <w:r w:rsidRPr="00065F94">
        <w:t xml:space="preserve">    </w:t>
      </w:r>
      <w:proofErr w:type="spellStart"/>
      <w:proofErr w:type="gramStart"/>
      <w:r w:rsidRPr="00065F94">
        <w:t>virtual</w:t>
      </w:r>
      <w:proofErr w:type="gramEnd"/>
      <w:r w:rsidRPr="00065F94">
        <w:t>_router_id</w:t>
      </w:r>
      <w:proofErr w:type="spellEnd"/>
      <w:r w:rsidRPr="00065F94">
        <w:t xml:space="preserve"> 51    # Doit être le même sur les deux serveurs </w:t>
      </w:r>
    </w:p>
    <w:p w:rsidRPr="00065F94" w:rsidR="00065F94" w:rsidP="00065F94" w:rsidRDefault="00065F94" w14:paraId="60726F53" w14:textId="77777777">
      <w:pPr>
        <w:pStyle w:val="Code"/>
      </w:pPr>
      <w:r w:rsidRPr="00065F94">
        <w:t xml:space="preserve">    </w:t>
      </w:r>
      <w:proofErr w:type="spellStart"/>
      <w:proofErr w:type="gramStart"/>
      <w:r w:rsidRPr="00065F94">
        <w:t>priority</w:t>
      </w:r>
      <w:proofErr w:type="spellEnd"/>
      <w:proofErr w:type="gramEnd"/>
      <w:r w:rsidRPr="00065F94">
        <w:t xml:space="preserve"> 150            # Plus élevée que le backup </w:t>
      </w:r>
    </w:p>
    <w:p w:rsidRPr="00065F94" w:rsidR="00065F94" w:rsidP="00065F94" w:rsidRDefault="00065F94" w14:paraId="2125B053" w14:textId="77777777">
      <w:pPr>
        <w:pStyle w:val="Code"/>
      </w:pPr>
      <w:r w:rsidRPr="00065F94">
        <w:t xml:space="preserve">    </w:t>
      </w:r>
      <w:proofErr w:type="spellStart"/>
      <w:r w:rsidRPr="00065F94">
        <w:rPr>
          <w:lang w:val="en-US"/>
        </w:rPr>
        <w:t>advert_int</w:t>
      </w:r>
      <w:proofErr w:type="spellEnd"/>
      <w:r w:rsidRPr="00065F94">
        <w:rPr>
          <w:lang w:val="en-US"/>
        </w:rPr>
        <w:t xml:space="preserve"> 1</w:t>
      </w:r>
      <w:r w:rsidRPr="00065F94">
        <w:t> </w:t>
      </w:r>
    </w:p>
    <w:p w:rsidRPr="00065F94" w:rsidR="00065F94" w:rsidP="00065F94" w:rsidRDefault="00065F94" w14:paraId="3DEA2C94" w14:textId="77777777">
      <w:pPr>
        <w:pStyle w:val="Code"/>
      </w:pPr>
      <w:r w:rsidRPr="00065F94">
        <w:rPr>
          <w:lang w:val="en-US"/>
        </w:rPr>
        <w:t>    authentication {</w:t>
      </w:r>
      <w:r w:rsidRPr="00065F94">
        <w:t> </w:t>
      </w:r>
    </w:p>
    <w:p w:rsidRPr="00065F94" w:rsidR="00065F94" w:rsidP="00065F94" w:rsidRDefault="00065F94" w14:paraId="5BBD0E18" w14:textId="77777777">
      <w:pPr>
        <w:pStyle w:val="Code"/>
      </w:pPr>
      <w:r w:rsidRPr="00065F94">
        <w:rPr>
          <w:lang w:val="en-US"/>
        </w:rPr>
        <w:t xml:space="preserve">        </w:t>
      </w:r>
      <w:proofErr w:type="spellStart"/>
      <w:r w:rsidRPr="00065F94">
        <w:rPr>
          <w:lang w:val="en-US"/>
        </w:rPr>
        <w:t>auth_type</w:t>
      </w:r>
      <w:proofErr w:type="spellEnd"/>
      <w:r w:rsidRPr="00065F94">
        <w:rPr>
          <w:lang w:val="en-US"/>
        </w:rPr>
        <w:t xml:space="preserve"> PASS</w:t>
      </w:r>
      <w:r w:rsidRPr="00065F94">
        <w:t> </w:t>
      </w:r>
    </w:p>
    <w:p w:rsidRPr="00065F94" w:rsidR="00065F94" w:rsidP="00065F94" w:rsidRDefault="00065F94" w14:paraId="7ED290DF" w14:textId="77777777">
      <w:pPr>
        <w:pStyle w:val="Code"/>
      </w:pPr>
      <w:r w:rsidRPr="00065F94">
        <w:rPr>
          <w:lang w:val="en-US"/>
        </w:rPr>
        <w:t xml:space="preserve">        </w:t>
      </w:r>
      <w:proofErr w:type="spellStart"/>
      <w:r w:rsidRPr="00065F94">
        <w:rPr>
          <w:lang w:val="en-US"/>
        </w:rPr>
        <w:t>auth_pass</w:t>
      </w:r>
      <w:proofErr w:type="spellEnd"/>
      <w:r w:rsidRPr="00065F94">
        <w:rPr>
          <w:lang w:val="en-US"/>
        </w:rPr>
        <w:t xml:space="preserve"> </w:t>
      </w:r>
      <w:proofErr w:type="spellStart"/>
      <w:r w:rsidRPr="00065F94">
        <w:rPr>
          <w:lang w:val="en-US"/>
        </w:rPr>
        <w:t>tssrpass</w:t>
      </w:r>
      <w:proofErr w:type="spellEnd"/>
      <w:r w:rsidRPr="00065F94">
        <w:t> </w:t>
      </w:r>
    </w:p>
    <w:p w:rsidRPr="00065F94" w:rsidR="00065F94" w:rsidP="00065F94" w:rsidRDefault="00065F94" w14:paraId="6F0CB943" w14:textId="77777777">
      <w:pPr>
        <w:pStyle w:val="Code"/>
      </w:pPr>
      <w:r w:rsidRPr="00065F94">
        <w:rPr>
          <w:lang w:val="en-US"/>
        </w:rPr>
        <w:t>    }</w:t>
      </w:r>
      <w:r w:rsidRPr="00065F94">
        <w:t> </w:t>
      </w:r>
    </w:p>
    <w:p w:rsidRPr="00065F94" w:rsidR="00065F94" w:rsidP="00065F94" w:rsidRDefault="00065F94" w14:paraId="562C4217" w14:textId="77777777">
      <w:pPr>
        <w:pStyle w:val="Code"/>
      </w:pPr>
      <w:r w:rsidRPr="00065F94">
        <w:rPr>
          <w:lang w:val="en-US"/>
        </w:rPr>
        <w:t xml:space="preserve">    </w:t>
      </w:r>
      <w:proofErr w:type="spellStart"/>
      <w:r w:rsidRPr="00065F94">
        <w:rPr>
          <w:lang w:val="en-US"/>
        </w:rPr>
        <w:t>virtual_ipaddress</w:t>
      </w:r>
      <w:proofErr w:type="spellEnd"/>
      <w:r w:rsidRPr="00065F94">
        <w:rPr>
          <w:lang w:val="en-US"/>
        </w:rPr>
        <w:t xml:space="preserve"> {</w:t>
      </w:r>
      <w:r w:rsidRPr="00065F94">
        <w:t> </w:t>
      </w:r>
    </w:p>
    <w:p w:rsidRPr="00065F94" w:rsidR="00065F94" w:rsidP="00065F94" w:rsidRDefault="00065F94" w14:paraId="7AF044D8" w14:textId="77777777">
      <w:pPr>
        <w:pStyle w:val="Code"/>
      </w:pPr>
      <w:r w:rsidRPr="00065F94">
        <w:rPr>
          <w:lang w:val="en-US"/>
        </w:rPr>
        <w:t xml:space="preserve">        </w:t>
      </w:r>
      <w:r w:rsidRPr="00065F94">
        <w:t>192.168.240.50/24   # L'IP de test (VIP) </w:t>
      </w:r>
    </w:p>
    <w:p w:rsidRPr="00065F94" w:rsidR="00065F94" w:rsidP="00065F94" w:rsidRDefault="00065F94" w14:paraId="6E8E0029" w14:textId="77777777">
      <w:pPr>
        <w:pStyle w:val="Code"/>
      </w:pPr>
      <w:r w:rsidRPr="00065F94">
        <w:t>    } </w:t>
      </w:r>
    </w:p>
    <w:p w:rsidRPr="00065F94" w:rsidR="00065F94" w:rsidP="00065F94" w:rsidRDefault="00065F94" w14:paraId="58A92219" w14:textId="77777777">
      <w:pPr>
        <w:pStyle w:val="Code"/>
      </w:pPr>
      <w:r w:rsidRPr="00065F94">
        <w:t>} </w:t>
      </w:r>
    </w:p>
    <w:p w:rsidRPr="00065F94" w:rsidR="00065F94" w:rsidP="00065F94" w:rsidRDefault="00065F94" w14:paraId="6B8E0700" w14:textId="77777777">
      <w:pPr>
        <w:pStyle w:val="Titre2"/>
      </w:pPr>
      <w:bookmarkStart w:name="_Toc1302501739" w:id="714490782"/>
      <w:r w:rsidR="00065F94">
        <w:rPr/>
        <w:t>3. Configuration du serveur BACKUP (SRVLX02)</w:t>
      </w:r>
      <w:bookmarkEnd w:id="714490782"/>
      <w:r w:rsidR="00065F94">
        <w:rPr/>
        <w:t> </w:t>
      </w:r>
    </w:p>
    <w:p w:rsidRPr="00065F94" w:rsidR="00065F94" w:rsidP="00065F94" w:rsidRDefault="00065F94" w14:paraId="42AF76BF" w14:textId="77777777">
      <w:r w:rsidRPr="00065F94">
        <w:t>Sur Web2, utilisez une configuration presque identique, mais modifiez le rôle et la priorité : </w:t>
      </w:r>
    </w:p>
    <w:p w:rsidRPr="00065F94" w:rsidR="00065F94" w:rsidP="00065F94" w:rsidRDefault="00065F94" w14:paraId="606B5F04" w14:textId="77777777">
      <w:pPr>
        <w:pStyle w:val="Code"/>
      </w:pPr>
      <w:proofErr w:type="spellStart"/>
      <w:proofErr w:type="gramStart"/>
      <w:r w:rsidRPr="00065F94">
        <w:t>vrrp</w:t>
      </w:r>
      <w:proofErr w:type="gramEnd"/>
      <w:r w:rsidRPr="00065F94">
        <w:t>_instance</w:t>
      </w:r>
      <w:proofErr w:type="spellEnd"/>
      <w:r w:rsidRPr="00065F94">
        <w:t xml:space="preserve"> VI_1 { </w:t>
      </w:r>
    </w:p>
    <w:p w:rsidRPr="00065F94" w:rsidR="00065F94" w:rsidP="00065F94" w:rsidRDefault="00065F94" w14:paraId="1229104C" w14:textId="77777777">
      <w:pPr>
        <w:pStyle w:val="Code"/>
      </w:pPr>
      <w:r w:rsidRPr="00065F94">
        <w:t xml:space="preserve">    </w:t>
      </w:r>
      <w:proofErr w:type="gramStart"/>
      <w:r w:rsidRPr="00065F94">
        <w:t>interface</w:t>
      </w:r>
      <w:proofErr w:type="gramEnd"/>
      <w:r w:rsidRPr="00065F94">
        <w:t xml:space="preserve"> eth0          # Même interface que le master </w:t>
      </w:r>
    </w:p>
    <w:p w:rsidRPr="00065F94" w:rsidR="00065F94" w:rsidP="00065F94" w:rsidRDefault="00065F94" w14:paraId="4C62E00B" w14:textId="77777777">
      <w:pPr>
        <w:pStyle w:val="Code"/>
      </w:pPr>
      <w:r w:rsidRPr="00065F94">
        <w:t xml:space="preserve">    </w:t>
      </w:r>
      <w:r w:rsidRPr="00065F94">
        <w:rPr>
          <w:lang w:val="en-US"/>
        </w:rPr>
        <w:t>state BACKUP</w:t>
      </w:r>
      <w:r w:rsidRPr="00065F94">
        <w:t> </w:t>
      </w:r>
    </w:p>
    <w:p w:rsidRPr="00065F94" w:rsidR="00065F94" w:rsidP="00065F94" w:rsidRDefault="00065F94" w14:paraId="0839D4D3" w14:textId="77777777">
      <w:pPr>
        <w:pStyle w:val="Code"/>
      </w:pPr>
      <w:r w:rsidRPr="00065F94">
        <w:rPr>
          <w:lang w:val="en-US"/>
        </w:rPr>
        <w:t xml:space="preserve">    </w:t>
      </w:r>
      <w:proofErr w:type="spellStart"/>
      <w:r w:rsidRPr="00065F94">
        <w:rPr>
          <w:lang w:val="en-US"/>
        </w:rPr>
        <w:t>virtual_router_id</w:t>
      </w:r>
      <w:proofErr w:type="spellEnd"/>
      <w:r w:rsidRPr="00065F94">
        <w:rPr>
          <w:lang w:val="en-US"/>
        </w:rPr>
        <w:t xml:space="preserve"> 51</w:t>
      </w:r>
      <w:r w:rsidRPr="00065F94">
        <w:t> </w:t>
      </w:r>
    </w:p>
    <w:p w:rsidRPr="00065F94" w:rsidR="00065F94" w:rsidP="00065F94" w:rsidRDefault="00065F94" w14:paraId="2DA6596D" w14:textId="77777777">
      <w:pPr>
        <w:pStyle w:val="Code"/>
      </w:pPr>
      <w:r w:rsidRPr="00065F94">
        <w:rPr>
          <w:lang w:val="en-US"/>
        </w:rPr>
        <w:t xml:space="preserve">    </w:t>
      </w:r>
      <w:proofErr w:type="spellStart"/>
      <w:proofErr w:type="gramStart"/>
      <w:r w:rsidRPr="00065F94">
        <w:t>priority</w:t>
      </w:r>
      <w:proofErr w:type="spellEnd"/>
      <w:proofErr w:type="gramEnd"/>
      <w:r w:rsidRPr="00065F94">
        <w:t xml:space="preserve"> 100            # Plus basse que le master </w:t>
      </w:r>
    </w:p>
    <w:p w:rsidRPr="00065F94" w:rsidR="00065F94" w:rsidP="00065F94" w:rsidRDefault="00065F94" w14:paraId="61C17BF8" w14:textId="77777777">
      <w:pPr>
        <w:pStyle w:val="Code"/>
      </w:pPr>
      <w:r w:rsidRPr="00065F94">
        <w:t xml:space="preserve">    </w:t>
      </w:r>
      <w:proofErr w:type="spellStart"/>
      <w:r w:rsidRPr="00065F94">
        <w:rPr>
          <w:lang w:val="en-US"/>
        </w:rPr>
        <w:t>advert_int</w:t>
      </w:r>
      <w:proofErr w:type="spellEnd"/>
      <w:r w:rsidRPr="00065F94">
        <w:rPr>
          <w:lang w:val="en-US"/>
        </w:rPr>
        <w:t xml:space="preserve"> 1</w:t>
      </w:r>
      <w:r w:rsidRPr="00065F94">
        <w:t> </w:t>
      </w:r>
    </w:p>
    <w:p w:rsidRPr="00065F94" w:rsidR="00065F94" w:rsidP="00065F94" w:rsidRDefault="00065F94" w14:paraId="56BDBCF9" w14:textId="77777777">
      <w:pPr>
        <w:pStyle w:val="Code"/>
      </w:pPr>
      <w:r w:rsidRPr="00065F94">
        <w:rPr>
          <w:lang w:val="en-US"/>
        </w:rPr>
        <w:t>    authentication {</w:t>
      </w:r>
      <w:r w:rsidRPr="00065F94">
        <w:t> </w:t>
      </w:r>
    </w:p>
    <w:p w:rsidRPr="00065F94" w:rsidR="00065F94" w:rsidP="00065F94" w:rsidRDefault="00065F94" w14:paraId="48077B2B" w14:textId="77777777">
      <w:pPr>
        <w:pStyle w:val="Code"/>
      </w:pPr>
      <w:r w:rsidRPr="00065F94">
        <w:rPr>
          <w:lang w:val="en-US"/>
        </w:rPr>
        <w:t xml:space="preserve">        </w:t>
      </w:r>
      <w:proofErr w:type="spellStart"/>
      <w:r w:rsidRPr="00065F94">
        <w:rPr>
          <w:lang w:val="en-US"/>
        </w:rPr>
        <w:t>auth_type</w:t>
      </w:r>
      <w:proofErr w:type="spellEnd"/>
      <w:r w:rsidRPr="00065F94">
        <w:rPr>
          <w:lang w:val="en-US"/>
        </w:rPr>
        <w:t xml:space="preserve"> PASS</w:t>
      </w:r>
      <w:r w:rsidRPr="00065F94">
        <w:t> </w:t>
      </w:r>
    </w:p>
    <w:p w:rsidRPr="00065F94" w:rsidR="00065F94" w:rsidP="00065F94" w:rsidRDefault="00065F94" w14:paraId="620CEAE0" w14:textId="77777777">
      <w:pPr>
        <w:pStyle w:val="Code"/>
      </w:pPr>
      <w:r w:rsidRPr="00065F94">
        <w:rPr>
          <w:lang w:val="en-US"/>
        </w:rPr>
        <w:t xml:space="preserve">        </w:t>
      </w:r>
      <w:proofErr w:type="spellStart"/>
      <w:r w:rsidRPr="00065F94">
        <w:rPr>
          <w:lang w:val="en-US"/>
        </w:rPr>
        <w:t>auth_pass</w:t>
      </w:r>
      <w:proofErr w:type="spellEnd"/>
      <w:r w:rsidRPr="00065F94">
        <w:rPr>
          <w:lang w:val="en-US"/>
        </w:rPr>
        <w:t xml:space="preserve"> </w:t>
      </w:r>
      <w:proofErr w:type="spellStart"/>
      <w:r w:rsidRPr="00065F94">
        <w:rPr>
          <w:lang w:val="en-US"/>
        </w:rPr>
        <w:t>tssrpass</w:t>
      </w:r>
      <w:proofErr w:type="spellEnd"/>
      <w:r w:rsidRPr="00065F94">
        <w:t> </w:t>
      </w:r>
    </w:p>
    <w:p w:rsidRPr="00065F94" w:rsidR="00065F94" w:rsidP="00065F94" w:rsidRDefault="00065F94" w14:paraId="249B6D71" w14:textId="77777777">
      <w:pPr>
        <w:pStyle w:val="Code"/>
      </w:pPr>
      <w:r w:rsidRPr="00065F94">
        <w:rPr>
          <w:lang w:val="en-US"/>
        </w:rPr>
        <w:t>    }</w:t>
      </w:r>
      <w:r w:rsidRPr="00065F94">
        <w:t> </w:t>
      </w:r>
    </w:p>
    <w:p w:rsidRPr="00065F94" w:rsidR="00065F94" w:rsidP="00065F94" w:rsidRDefault="00065F94" w14:paraId="79C24843" w14:textId="77777777">
      <w:pPr>
        <w:pStyle w:val="Code"/>
      </w:pPr>
      <w:r w:rsidRPr="00065F94">
        <w:rPr>
          <w:lang w:val="en-US"/>
        </w:rPr>
        <w:t xml:space="preserve">    </w:t>
      </w:r>
      <w:proofErr w:type="spellStart"/>
      <w:r w:rsidRPr="00065F94">
        <w:rPr>
          <w:lang w:val="en-US"/>
        </w:rPr>
        <w:t>virtual_ipaddress</w:t>
      </w:r>
      <w:proofErr w:type="spellEnd"/>
      <w:r w:rsidRPr="00065F94">
        <w:rPr>
          <w:lang w:val="en-US"/>
        </w:rPr>
        <w:t xml:space="preserve"> {</w:t>
      </w:r>
      <w:r w:rsidRPr="00065F94">
        <w:t> </w:t>
      </w:r>
    </w:p>
    <w:p w:rsidRPr="00065F94" w:rsidR="00065F94" w:rsidP="00065F94" w:rsidRDefault="00065F94" w14:paraId="2D5B25BB" w14:textId="77777777">
      <w:pPr>
        <w:pStyle w:val="Code"/>
      </w:pPr>
      <w:r w:rsidRPr="00065F94">
        <w:rPr>
          <w:lang w:val="en-US"/>
        </w:rPr>
        <w:t xml:space="preserve">        </w:t>
      </w:r>
      <w:r w:rsidRPr="00065F94">
        <w:t>192.168.240.50/24   # La même IP de test (VIP) </w:t>
      </w:r>
    </w:p>
    <w:p w:rsidRPr="00065F94" w:rsidR="00065F94" w:rsidP="00065F94" w:rsidRDefault="00065F94" w14:paraId="1CC34649" w14:textId="77777777">
      <w:pPr>
        <w:pStyle w:val="Code"/>
      </w:pPr>
      <w:r w:rsidRPr="00065F94">
        <w:t>    } </w:t>
      </w:r>
    </w:p>
    <w:p w:rsidRPr="00065F94" w:rsidR="00065F94" w:rsidP="00065F94" w:rsidRDefault="00065F94" w14:paraId="0A6C1FB6" w14:textId="77777777">
      <w:pPr>
        <w:pStyle w:val="Code"/>
      </w:pPr>
      <w:r w:rsidRPr="00065F94">
        <w:t>} </w:t>
      </w:r>
    </w:p>
    <w:p w:rsidR="00870C9C" w:rsidP="00870C9C" w:rsidRDefault="00870C9C" w14:paraId="4B6DC0F5" w14:textId="77777777">
      <w:pPr>
        <w:rPr>
          <w:rFonts w:asciiTheme="majorHAnsi" w:hAnsiTheme="majorHAnsi" w:eastAsiaTheme="majorEastAsia" w:cstheme="majorBidi"/>
          <w:color w:val="2F5496" w:themeColor="accent1" w:themeShade="BF"/>
          <w:sz w:val="32"/>
          <w:szCs w:val="32"/>
        </w:rPr>
      </w:pPr>
      <w:r>
        <w:br w:type="page"/>
      </w:r>
    </w:p>
    <w:p w:rsidRPr="00065F94" w:rsidR="00065F94" w:rsidP="00065F94" w:rsidRDefault="00065F94" w14:paraId="71093DA4" w14:textId="30586D81">
      <w:pPr>
        <w:pStyle w:val="Titre2"/>
      </w:pPr>
      <w:bookmarkStart w:name="_Toc344976850" w:id="617657274"/>
      <w:r w:rsidR="00065F94">
        <w:rPr/>
        <w:t>4. Activation et démarrage</w:t>
      </w:r>
      <w:bookmarkEnd w:id="617657274"/>
      <w:r w:rsidR="00065F94">
        <w:rPr/>
        <w:t> </w:t>
      </w:r>
    </w:p>
    <w:p w:rsidRPr="00065F94" w:rsidR="00065F94" w:rsidP="00065F94" w:rsidRDefault="00065F94" w14:paraId="0A8EA315" w14:textId="77777777">
      <w:r w:rsidRPr="00065F94">
        <w:t>Une fois les fichiers sauvegardés, activez et lancez le service sur les deux nœuds : </w:t>
      </w:r>
    </w:p>
    <w:p w:rsidRPr="00065F94" w:rsidR="00065F94" w:rsidP="00065F94" w:rsidRDefault="00065F94" w14:paraId="1D1322B0" w14:textId="77777777">
      <w:pPr>
        <w:pStyle w:val="Code"/>
      </w:pPr>
      <w:proofErr w:type="spellStart"/>
      <w:r w:rsidRPr="00065F94">
        <w:rPr>
          <w:lang w:val="en-US"/>
        </w:rPr>
        <w:t>systemctl</w:t>
      </w:r>
      <w:proofErr w:type="spellEnd"/>
      <w:r w:rsidRPr="00065F94">
        <w:rPr>
          <w:lang w:val="en-US"/>
        </w:rPr>
        <w:t xml:space="preserve"> enable --now </w:t>
      </w:r>
      <w:proofErr w:type="spellStart"/>
      <w:r w:rsidRPr="00065F94">
        <w:rPr>
          <w:lang w:val="en-US"/>
        </w:rPr>
        <w:t>keepalived</w:t>
      </w:r>
      <w:proofErr w:type="spellEnd"/>
      <w:r w:rsidRPr="00065F94">
        <w:t> </w:t>
      </w:r>
    </w:p>
    <w:p w:rsidRPr="00065F94" w:rsidR="00065F94" w:rsidP="00065F94" w:rsidRDefault="00065F94" w14:paraId="02268D69" w14:textId="77777777">
      <w:proofErr w:type="spellStart"/>
      <w:proofErr w:type="gramStart"/>
      <w:r w:rsidRPr="00065F94">
        <w:rPr>
          <w:lang w:val="en-US"/>
        </w:rPr>
        <w:t>Verif</w:t>
      </w:r>
      <w:proofErr w:type="spellEnd"/>
      <w:r w:rsidRPr="00065F94">
        <w:rPr>
          <w:lang w:val="en-US"/>
        </w:rPr>
        <w:t> :</w:t>
      </w:r>
      <w:proofErr w:type="gramEnd"/>
      <w:r w:rsidRPr="00065F94">
        <w:t> </w:t>
      </w:r>
    </w:p>
    <w:p w:rsidRPr="00065F94" w:rsidR="00065F94" w:rsidP="00065F94" w:rsidRDefault="00065F94" w14:paraId="1C0BB5F6" w14:textId="77777777">
      <w:r w:rsidRPr="00065F94">
        <w:t>Vérifier si les adresse sont bien intégré (master et backup</w:t>
      </w:r>
      <w:proofErr w:type="gramStart"/>
      <w:r w:rsidRPr="00065F94">
        <w:t>):</w:t>
      </w:r>
      <w:proofErr w:type="gramEnd"/>
      <w:r w:rsidRPr="00065F94">
        <w:t xml:space="preserve"> </w:t>
      </w:r>
      <w:proofErr w:type="spellStart"/>
      <w:r w:rsidRPr="00065F94">
        <w:t>ip</w:t>
      </w:r>
      <w:proofErr w:type="spellEnd"/>
      <w:r w:rsidRPr="00065F94">
        <w:t xml:space="preserve"> </w:t>
      </w:r>
      <w:proofErr w:type="spellStart"/>
      <w:r w:rsidRPr="00065F94">
        <w:t>addr</w:t>
      </w:r>
      <w:proofErr w:type="spellEnd"/>
      <w:r w:rsidRPr="00065F94">
        <w:t> </w:t>
      </w:r>
    </w:p>
    <w:p w:rsidRPr="00065F94" w:rsidR="00065F94" w:rsidP="00065F94" w:rsidRDefault="009F138A" w14:paraId="0850566B" w14:textId="1796B3EE">
      <w:r>
        <w:rPr>
          <w:noProof/>
        </w:rPr>
        <w:drawing>
          <wp:inline distT="0" distB="0" distL="0" distR="0" wp14:anchorId="0B8166D0" wp14:editId="7E51F99F">
            <wp:extent cx="5723890" cy="1294130"/>
            <wp:effectExtent l="0" t="0" r="0" b="1270"/>
            <wp:docPr id="639191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129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F94" w:rsidR="00065F94">
        <w:t> </w:t>
      </w:r>
    </w:p>
    <w:p w:rsidR="00E27D92" w:rsidP="00065F94" w:rsidRDefault="00065F94" w14:paraId="395B4FE6" w14:textId="67F61365">
      <w:r w:rsidRPr="00065F94">
        <w:t xml:space="preserve">Access au site </w:t>
      </w:r>
      <w:hyperlink w:history="1" r:id="rId62">
        <w:r w:rsidRPr="00065F94" w:rsidR="00E27D92">
          <w:rPr>
            <w:rStyle w:val="Lienhypertexte"/>
          </w:rPr>
          <w:t>http://192.168.240.50</w:t>
        </w:r>
      </w:hyperlink>
    </w:p>
    <w:p w:rsidRPr="00065F94" w:rsidR="00065F94" w:rsidP="00065F94" w:rsidRDefault="00E27D92" w14:paraId="37E2918C" w14:textId="5F8529A8">
      <w:r>
        <w:rPr>
          <w:noProof/>
        </w:rPr>
        <w:drawing>
          <wp:inline distT="0" distB="0" distL="0" distR="0" wp14:anchorId="638B1691" wp14:editId="639B3F88">
            <wp:extent cx="5729605" cy="1009650"/>
            <wp:effectExtent l="0" t="0" r="4445" b="0"/>
            <wp:docPr id="109714857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F94" w:rsidR="00065F94">
        <w:t> </w:t>
      </w:r>
    </w:p>
    <w:p w:rsidRPr="00065F94" w:rsidR="00065F94" w:rsidP="00065F94" w:rsidRDefault="00065F94" w14:paraId="09F68C0B" w14:textId="77777777">
      <w:r w:rsidRPr="00065F94">
        <w:t xml:space="preserve">Simulation de panne sur le master : </w:t>
      </w:r>
      <w:proofErr w:type="spellStart"/>
      <w:r w:rsidRPr="00065F94">
        <w:rPr>
          <w:rFonts w:ascii="Courier New" w:hAnsi="Courier New" w:cs="Courier New"/>
          <w:bdr w:val="single" w:color="auto" w:sz="4" w:space="0"/>
        </w:rPr>
        <w:t>systemctl</w:t>
      </w:r>
      <w:proofErr w:type="spellEnd"/>
      <w:r w:rsidRPr="00065F94">
        <w:rPr>
          <w:rFonts w:ascii="Courier New" w:hAnsi="Courier New" w:cs="Courier New"/>
          <w:bdr w:val="single" w:color="auto" w:sz="4" w:space="0"/>
        </w:rPr>
        <w:t xml:space="preserve"> stop </w:t>
      </w:r>
      <w:proofErr w:type="spellStart"/>
      <w:r w:rsidRPr="00065F94">
        <w:rPr>
          <w:rFonts w:ascii="Courier New" w:hAnsi="Courier New" w:cs="Courier New"/>
          <w:bdr w:val="single" w:color="auto" w:sz="4" w:space="0"/>
        </w:rPr>
        <w:t>keepalived</w:t>
      </w:r>
      <w:proofErr w:type="spellEnd"/>
      <w:r w:rsidRPr="00065F94">
        <w:t> </w:t>
      </w:r>
    </w:p>
    <w:p w:rsidRPr="00065F94" w:rsidR="00065F94" w:rsidP="00065F94" w:rsidRDefault="00065F94" w14:paraId="52672FDA" w14:textId="77777777">
      <w:r w:rsidRPr="00065F94">
        <w:t xml:space="preserve">Faite un </w:t>
      </w:r>
      <w:r w:rsidRPr="00065F94">
        <w:rPr>
          <w:b/>
          <w:bCs/>
        </w:rPr>
        <w:t>‘’Ctrl + F5’’</w:t>
      </w:r>
      <w:r w:rsidRPr="00065F94">
        <w:t xml:space="preserve"> sur votre navigateur  </w:t>
      </w:r>
    </w:p>
    <w:p w:rsidRPr="00065F94" w:rsidR="00065F94" w:rsidP="00065F94" w:rsidRDefault="00791937" w14:paraId="5B574FC1" w14:textId="65CDF2BA">
      <w:r>
        <w:rPr>
          <w:noProof/>
        </w:rPr>
        <w:drawing>
          <wp:inline distT="0" distB="0" distL="0" distR="0" wp14:anchorId="7DD2182F" wp14:editId="7FF6BC88">
            <wp:extent cx="5729605" cy="1550035"/>
            <wp:effectExtent l="0" t="0" r="4445" b="0"/>
            <wp:docPr id="81996531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15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65F94" w:rsidR="00065F94">
        <w:t> </w:t>
      </w:r>
    </w:p>
    <w:p w:rsidRPr="00732270" w:rsidR="00732270" w:rsidP="00732270" w:rsidRDefault="00065F94" w14:paraId="015ADC12" w14:textId="6576E2B1">
      <w:r w:rsidRPr="00065F94">
        <w:t xml:space="preserve">Redémarrer le système : </w:t>
      </w:r>
      <w:proofErr w:type="spellStart"/>
      <w:r w:rsidRPr="00065F94">
        <w:rPr>
          <w:rFonts w:ascii="Courier New" w:hAnsi="Courier New" w:cs="Courier New"/>
          <w:bdr w:val="single" w:color="auto" w:sz="4" w:space="0"/>
        </w:rPr>
        <w:t>systemctl</w:t>
      </w:r>
      <w:proofErr w:type="spellEnd"/>
      <w:r w:rsidRPr="00065F94">
        <w:rPr>
          <w:rFonts w:ascii="Courier New" w:hAnsi="Courier New" w:cs="Courier New"/>
          <w:bdr w:val="single" w:color="auto" w:sz="4" w:space="0"/>
        </w:rPr>
        <w:t xml:space="preserve"> restart </w:t>
      </w:r>
      <w:proofErr w:type="spellStart"/>
      <w:r w:rsidRPr="00065F94">
        <w:rPr>
          <w:rFonts w:ascii="Courier New" w:hAnsi="Courier New" w:cs="Courier New"/>
          <w:bdr w:val="single" w:color="auto" w:sz="4" w:space="0"/>
        </w:rPr>
        <w:t>keepalived</w:t>
      </w:r>
      <w:proofErr w:type="spellEnd"/>
      <w:r w:rsidRPr="00065F94">
        <w:t> </w:t>
      </w:r>
    </w:p>
    <w:p w:rsidR="004A0035" w:rsidP="0096727B" w:rsidRDefault="004A0035" w14:paraId="2C723184" w14:textId="38294CC6">
      <w:r>
        <w:br w:type="page"/>
      </w:r>
    </w:p>
    <w:p w:rsidR="00FA00E9" w:rsidP="00FA00E9" w:rsidRDefault="00FA00E9" w14:paraId="195E3385" w14:textId="19851419">
      <w:pPr>
        <w:pStyle w:val="Titre1"/>
      </w:pPr>
      <w:bookmarkStart w:name="_Toc1730306188" w:id="640092945"/>
      <w:r w:rsidR="00FA00E9">
        <w:rPr/>
        <w:t>Sources</w:t>
      </w:r>
      <w:bookmarkEnd w:id="640092945"/>
    </w:p>
    <w:p w:rsidR="00FA00E9" w:rsidP="00FA00E9" w:rsidRDefault="00FA00E9" w14:paraId="21CBD1CD" w14:textId="0B64F7C0">
      <w:hyperlink w:history="1" r:id="rId65">
        <w:r w:rsidRPr="00960E4C">
          <w:rPr>
            <w:rStyle w:val="Lienhypertexte"/>
          </w:rPr>
          <w:t>https://www.it-connect.fr/comment-mettre-en-place-une-adresse-vip-avec-keepalived-sous-debian-11/</w:t>
        </w:r>
      </w:hyperlink>
    </w:p>
    <w:p w:rsidR="00FA00E9" w:rsidP="00FA00E9" w:rsidRDefault="00EE5CBC" w14:paraId="10E3D7D1" w14:textId="17FAE9EF">
      <w:hyperlink w:history="1" w:anchor="h-how-to-add-a-shared-folder-in-vmware" r:id="rId66">
        <w:r w:rsidRPr="00220A1F">
          <w:rPr>
            <w:rStyle w:val="Lienhypertexte"/>
          </w:rPr>
          <w:t>https://www.liquidweb.com/blog/create-vmware-shared-folder/#h-how-to-add-a-shared-folder-in-vmware</w:t>
        </w:r>
      </w:hyperlink>
    </w:p>
    <w:p w:rsidR="00EE5CBC" w:rsidP="00FA00E9" w:rsidRDefault="00D065D3" w14:paraId="35663C44" w14:textId="6FA75DF2">
      <w:hyperlink w:history="1" r:id="rId67">
        <w:r w:rsidRPr="00220A1F">
          <w:rPr>
            <w:rStyle w:val="Lienhypertexte"/>
          </w:rPr>
          <w:t>https://www.vinchin.com/fr/vm-backup/proxmox-import-ova-ovf.html</w:t>
        </w:r>
      </w:hyperlink>
    </w:p>
    <w:p w:rsidR="00B477C2" w:rsidP="00FA00E9" w:rsidRDefault="00B477C2" w14:paraId="228E40A9" w14:textId="6D9A17F7">
      <w:hyperlink w:history="1" w:anchor="VII_Creer_une_machine_virtuelle_sous_Proxmox" r:id="rId68">
        <w:r w:rsidRPr="00B32E57">
          <w:rPr>
            <w:rStyle w:val="Lienhypertexte"/>
          </w:rPr>
          <w:t>https://www.it-connect.fr/tuto-bien-debuter-avec-proxmox-ve/#VII_Creer_une_machine_virtuelle_sous_Proxmox</w:t>
        </w:r>
      </w:hyperlink>
    </w:p>
    <w:p w:rsidR="00D065D3" w:rsidP="00FA00E9" w:rsidRDefault="00FF3D69" w14:paraId="3C2331A7" w14:textId="5A21DD39">
      <w:hyperlink w:history="1" r:id="rId69">
        <w:r w:rsidRPr="00B32E57">
          <w:rPr>
            <w:rStyle w:val="Lienhypertexte"/>
          </w:rPr>
          <w:t>https://www.it-connect.fr/tuto-proxmox-ve-configuration-reseau/</w:t>
        </w:r>
      </w:hyperlink>
    </w:p>
    <w:p w:rsidR="00E643D0" w:rsidP="00FA00E9" w:rsidRDefault="00E643D0" w14:paraId="4D5AB894" w14:textId="1E7533B7">
      <w:hyperlink w:history="1" r:id="rId70">
        <w:r w:rsidRPr="005917ED">
          <w:rPr>
            <w:rStyle w:val="Lienhypertexte"/>
          </w:rPr>
          <w:t>https://forum.proxmox.com/threads/iscsi-lio-targetcli-no-config-after-reboot.52966/</w:t>
        </w:r>
      </w:hyperlink>
    </w:p>
    <w:p w:rsidR="00E643D0" w:rsidP="00FA00E9" w:rsidRDefault="00E643D0" w14:paraId="37DF0FDF" w14:textId="77777777"/>
    <w:p w:rsidRPr="00FA00E9" w:rsidR="00FF3D69" w:rsidP="00FA00E9" w:rsidRDefault="00FF3D69" w14:paraId="71B7BF5E" w14:textId="77777777"/>
    <w:p w:rsidRPr="00FA00E9" w:rsidR="00FA00E9" w:rsidP="00FA00E9" w:rsidRDefault="00FA00E9" w14:paraId="195BFA30" w14:textId="77777777"/>
    <w:sectPr w:rsidRPr="00FA00E9" w:rsidR="00FA00E9" w:rsidSect="005159D1">
      <w:pgSz w:w="11906" w:h="16838" w:orient="portrait"/>
      <w:pgMar w:top="720" w:right="720" w:bottom="720" w:left="720" w:header="708" w:footer="708" w:gutter="0"/>
      <w:pgNumType w:start="0"/>
      <w:cols w:space="709" w:sep="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77C2" w:rsidP="00A244A5" w:rsidRDefault="009277C2" w14:paraId="17FCC8E2" w14:textId="77777777">
      <w:pPr>
        <w:spacing w:after="0" w:line="240" w:lineRule="auto"/>
      </w:pPr>
      <w:r>
        <w:separator/>
      </w:r>
    </w:p>
  </w:endnote>
  <w:endnote w:type="continuationSeparator" w:id="0">
    <w:p w:rsidR="009277C2" w:rsidP="00A244A5" w:rsidRDefault="009277C2" w14:paraId="1416190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244A5" w:rsidRDefault="005159D1" w14:paraId="22D5CFDF" w14:textId="2298BFF5">
    <w:pPr>
      <w:pStyle w:val="Pieddepage"/>
    </w:pPr>
    <w:r>
      <w:t>Cyriac F. David G. Gautier R.</w:t>
    </w:r>
    <w:r w:rsidR="00A244A5">
      <w:ptab w:alignment="center" w:relativeTo="margin" w:leader="none"/>
    </w:r>
    <w:r w:rsidR="00A244A5">
      <w:t xml:space="preserve">Créé le : </w:t>
    </w:r>
    <w:sdt>
      <w:sdtPr>
        <w:alias w:val="Date de publication"/>
        <w:tag w:val=""/>
        <w:id w:val="1534308267"/>
        <w:placeholder>
          <w:docPart w:val="1616322BC5FB435B8B498A5DCF981E93"/>
        </w:placeholder>
        <w:dataBinding w:prefixMappings="xmlns:ns0='http://schemas.microsoft.com/office/2006/coverPageProps' " w:xpath="/ns0:CoverPageProperties[1]/ns0:PublishDate[1]" w:storeItemID="{55AF091B-3C7A-41E3-B477-F2FDAA23CFDA}"/>
        <w:date w:fullDate="2026-03-09T00:00:00Z">
          <w:dateFormat w:val="dd/MM/yyyy"/>
          <w:lid w:val="fr-FR"/>
          <w:storeMappedDataAs w:val="dateTime"/>
          <w:calendar w:val="gregorian"/>
        </w:date>
      </w:sdtPr>
      <w:sdtContent>
        <w:r>
          <w:t>09/03/2026</w:t>
        </w:r>
      </w:sdtContent>
    </w:sdt>
    <w:r w:rsidR="00A244A5">
      <w:ptab w:alignment="right" w:relativeTo="margin" w:leader="none"/>
    </w:r>
    <w:r w:rsidR="00CD21A3">
      <w:fldChar w:fldCharType="begin"/>
    </w:r>
    <w:r w:rsidR="00CD21A3">
      <w:instrText xml:space="preserve"> PAGE   \* MERGEFORMAT </w:instrText>
    </w:r>
    <w:r w:rsidR="00CD21A3">
      <w:fldChar w:fldCharType="separate"/>
    </w:r>
    <w:r w:rsidR="00CD21A3">
      <w:rPr>
        <w:noProof/>
      </w:rPr>
      <w:t>1</w:t>
    </w:r>
    <w:r w:rsidR="00CD21A3">
      <w:fldChar w:fldCharType="end"/>
    </w:r>
    <w:r w:rsidR="00CD21A3">
      <w:t>/</w:t>
    </w:r>
    <w:r>
      <w:fldChar w:fldCharType="begin"/>
    </w:r>
    <w:r>
      <w:instrText>NUMPAGES   \* MERGEFORMAT</w:instrText>
    </w:r>
    <w:r>
      <w:fldChar w:fldCharType="separate"/>
    </w:r>
    <w:r w:rsidR="00CD21A3">
      <w:rPr>
        <w:noProof/>
      </w:rPr>
      <w:t>70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77C2" w:rsidP="00A244A5" w:rsidRDefault="009277C2" w14:paraId="15BB0343" w14:textId="77777777">
      <w:pPr>
        <w:spacing w:after="0" w:line="240" w:lineRule="auto"/>
      </w:pPr>
      <w:r>
        <w:separator/>
      </w:r>
    </w:p>
  </w:footnote>
  <w:footnote w:type="continuationSeparator" w:id="0">
    <w:p w:rsidR="009277C2" w:rsidP="00A244A5" w:rsidRDefault="009277C2" w14:paraId="322714F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re "/>
      <w:tag w:val=""/>
      <w:id w:val="-1758436231"/>
      <w:placeholder>
        <w:docPart w:val="C902D1A30E854A8498A0BE6A5FDB270A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:rsidR="00A244A5" w:rsidP="00A244A5" w:rsidRDefault="005159D1" w14:paraId="4B6D0B26" w14:textId="75FD766D">
        <w:pPr>
          <w:pStyle w:val="En-tte"/>
          <w:jc w:val="center"/>
        </w:pPr>
        <w:r>
          <w:t>Mise en place Proxmox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9172A"/>
    <w:multiLevelType w:val="hybridMultilevel"/>
    <w:tmpl w:val="BA8C29A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D37FD"/>
    <w:multiLevelType w:val="multilevel"/>
    <w:tmpl w:val="2DC4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BDD58BE"/>
    <w:multiLevelType w:val="multilevel"/>
    <w:tmpl w:val="60C6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3140C5B"/>
    <w:multiLevelType w:val="hybridMultilevel"/>
    <w:tmpl w:val="9B069C04"/>
    <w:lvl w:ilvl="0" w:tplc="66D2EB4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74CD9"/>
    <w:multiLevelType w:val="multilevel"/>
    <w:tmpl w:val="E282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8BD4DA0"/>
    <w:multiLevelType w:val="hybridMultilevel"/>
    <w:tmpl w:val="7F5A1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A11DB3"/>
    <w:multiLevelType w:val="multilevel"/>
    <w:tmpl w:val="48067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F82289"/>
    <w:multiLevelType w:val="multilevel"/>
    <w:tmpl w:val="2AC0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248606C"/>
    <w:multiLevelType w:val="hybridMultilevel"/>
    <w:tmpl w:val="7F5A1E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BD4947"/>
    <w:multiLevelType w:val="hybridMultilevel"/>
    <w:tmpl w:val="E7B49B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A479B4"/>
    <w:multiLevelType w:val="multilevel"/>
    <w:tmpl w:val="68B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F767865"/>
    <w:multiLevelType w:val="multilevel"/>
    <w:tmpl w:val="0046DE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26291A"/>
    <w:multiLevelType w:val="hybridMultilevel"/>
    <w:tmpl w:val="6EB2467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C45CAD"/>
    <w:multiLevelType w:val="hybridMultilevel"/>
    <w:tmpl w:val="129AE79E"/>
    <w:lvl w:ilvl="0" w:tplc="4BBE47DC">
      <w:start w:val="1"/>
      <w:numFmt w:val="bullet"/>
      <w:lvlText w:val=""/>
      <w:lvlJc w:val="left"/>
      <w:pPr>
        <w:ind w:left="6030" w:hanging="360"/>
      </w:pPr>
      <w:rPr>
        <w:rFonts w:hint="default" w:ascii="Wingdings" w:hAnsi="Wingdings" w:cs="Courier New" w:eastAsiaTheme="minorHAnsi"/>
      </w:rPr>
    </w:lvl>
    <w:lvl w:ilvl="1" w:tplc="040C0003" w:tentative="1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819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891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963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1035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1107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11790" w:hanging="360"/>
      </w:pPr>
      <w:rPr>
        <w:rFonts w:hint="default" w:ascii="Wingdings" w:hAnsi="Wingdings"/>
      </w:rPr>
    </w:lvl>
  </w:abstractNum>
  <w:abstractNum w:abstractNumId="14" w15:restartNumberingAfterBreak="0">
    <w:nsid w:val="3DEC5A7D"/>
    <w:multiLevelType w:val="hybridMultilevel"/>
    <w:tmpl w:val="5D90CA52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E99408E"/>
    <w:multiLevelType w:val="hybridMultilevel"/>
    <w:tmpl w:val="6EB246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B218C9"/>
    <w:multiLevelType w:val="multilevel"/>
    <w:tmpl w:val="014A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5752A7C"/>
    <w:multiLevelType w:val="multilevel"/>
    <w:tmpl w:val="0F28DF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DE3F06"/>
    <w:multiLevelType w:val="multilevel"/>
    <w:tmpl w:val="0BC4E3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D34EB8"/>
    <w:multiLevelType w:val="multilevel"/>
    <w:tmpl w:val="578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7100BA5"/>
    <w:multiLevelType w:val="multilevel"/>
    <w:tmpl w:val="D774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AE8152A"/>
    <w:multiLevelType w:val="multilevel"/>
    <w:tmpl w:val="4098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6D9C43E0"/>
    <w:multiLevelType w:val="hybridMultilevel"/>
    <w:tmpl w:val="624A1276"/>
    <w:lvl w:ilvl="0" w:tplc="040C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E5E5164"/>
    <w:multiLevelType w:val="multilevel"/>
    <w:tmpl w:val="51A8F6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FAE3A0F"/>
    <w:multiLevelType w:val="multilevel"/>
    <w:tmpl w:val="2D2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C581984"/>
    <w:multiLevelType w:val="multilevel"/>
    <w:tmpl w:val="2870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D1308E2"/>
    <w:multiLevelType w:val="multilevel"/>
    <w:tmpl w:val="00C26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F1924CC"/>
    <w:multiLevelType w:val="hybridMultilevel"/>
    <w:tmpl w:val="FB8A9D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5696023">
    <w:abstractNumId w:val="0"/>
  </w:num>
  <w:num w:numId="2" w16cid:durableId="1862737943">
    <w:abstractNumId w:val="25"/>
  </w:num>
  <w:num w:numId="3" w16cid:durableId="1139764898">
    <w:abstractNumId w:val="19"/>
  </w:num>
  <w:num w:numId="4" w16cid:durableId="312686958">
    <w:abstractNumId w:val="10"/>
  </w:num>
  <w:num w:numId="5" w16cid:durableId="1372152691">
    <w:abstractNumId w:val="2"/>
  </w:num>
  <w:num w:numId="6" w16cid:durableId="1571963556">
    <w:abstractNumId w:val="20"/>
  </w:num>
  <w:num w:numId="7" w16cid:durableId="1450396009">
    <w:abstractNumId w:val="9"/>
  </w:num>
  <w:num w:numId="8" w16cid:durableId="1161315764">
    <w:abstractNumId w:val="14"/>
  </w:num>
  <w:num w:numId="9" w16cid:durableId="792097860">
    <w:abstractNumId w:val="12"/>
  </w:num>
  <w:num w:numId="10" w16cid:durableId="1538396593">
    <w:abstractNumId w:val="27"/>
  </w:num>
  <w:num w:numId="11" w16cid:durableId="306129288">
    <w:abstractNumId w:val="3"/>
  </w:num>
  <w:num w:numId="12" w16cid:durableId="1041829777">
    <w:abstractNumId w:val="5"/>
  </w:num>
  <w:num w:numId="13" w16cid:durableId="1044671924">
    <w:abstractNumId w:val="22"/>
  </w:num>
  <w:num w:numId="14" w16cid:durableId="1692489288">
    <w:abstractNumId w:val="4"/>
  </w:num>
  <w:num w:numId="15" w16cid:durableId="2020572529">
    <w:abstractNumId w:val="13"/>
  </w:num>
  <w:num w:numId="16" w16cid:durableId="1565094873">
    <w:abstractNumId w:val="16"/>
  </w:num>
  <w:num w:numId="17" w16cid:durableId="563375548">
    <w:abstractNumId w:val="1"/>
  </w:num>
  <w:num w:numId="18" w16cid:durableId="407970413">
    <w:abstractNumId w:val="6"/>
  </w:num>
  <w:num w:numId="19" w16cid:durableId="105933553">
    <w:abstractNumId w:val="18"/>
  </w:num>
  <w:num w:numId="20" w16cid:durableId="351953854">
    <w:abstractNumId w:val="23"/>
  </w:num>
  <w:num w:numId="21" w16cid:durableId="909735695">
    <w:abstractNumId w:val="11"/>
  </w:num>
  <w:num w:numId="22" w16cid:durableId="563179327">
    <w:abstractNumId w:val="17"/>
  </w:num>
  <w:num w:numId="23" w16cid:durableId="231280710">
    <w:abstractNumId w:val="7"/>
  </w:num>
  <w:num w:numId="24" w16cid:durableId="1588222831">
    <w:abstractNumId w:val="26"/>
  </w:num>
  <w:num w:numId="25" w16cid:durableId="62728540">
    <w:abstractNumId w:val="21"/>
  </w:num>
  <w:num w:numId="26" w16cid:durableId="1437290660">
    <w:abstractNumId w:val="24"/>
  </w:num>
  <w:num w:numId="27" w16cid:durableId="906647093">
    <w:abstractNumId w:val="15"/>
  </w:num>
  <w:num w:numId="28" w16cid:durableId="1623028996">
    <w:abstractNumId w:val="8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9D1"/>
    <w:rsid w:val="0000108C"/>
    <w:rsid w:val="00002F53"/>
    <w:rsid w:val="00007FE8"/>
    <w:rsid w:val="00011E2D"/>
    <w:rsid w:val="00014BBC"/>
    <w:rsid w:val="00025451"/>
    <w:rsid w:val="00030B1E"/>
    <w:rsid w:val="00036036"/>
    <w:rsid w:val="000362C9"/>
    <w:rsid w:val="00040609"/>
    <w:rsid w:val="000420DF"/>
    <w:rsid w:val="00043437"/>
    <w:rsid w:val="00043D7E"/>
    <w:rsid w:val="00057E04"/>
    <w:rsid w:val="000606A4"/>
    <w:rsid w:val="00060DA7"/>
    <w:rsid w:val="00062BDC"/>
    <w:rsid w:val="00065F94"/>
    <w:rsid w:val="00067BD5"/>
    <w:rsid w:val="00072121"/>
    <w:rsid w:val="00073825"/>
    <w:rsid w:val="00074123"/>
    <w:rsid w:val="00083CBF"/>
    <w:rsid w:val="00084112"/>
    <w:rsid w:val="0008456A"/>
    <w:rsid w:val="000854BA"/>
    <w:rsid w:val="00085B23"/>
    <w:rsid w:val="00086503"/>
    <w:rsid w:val="00094BA7"/>
    <w:rsid w:val="000A7BCE"/>
    <w:rsid w:val="000B19F5"/>
    <w:rsid w:val="000B1A42"/>
    <w:rsid w:val="000B318C"/>
    <w:rsid w:val="000B4F93"/>
    <w:rsid w:val="000D684B"/>
    <w:rsid w:val="000D7062"/>
    <w:rsid w:val="000E1B3A"/>
    <w:rsid w:val="000E3BA4"/>
    <w:rsid w:val="000E4F55"/>
    <w:rsid w:val="000F1680"/>
    <w:rsid w:val="000F1AC7"/>
    <w:rsid w:val="000F3500"/>
    <w:rsid w:val="000F3A93"/>
    <w:rsid w:val="000F7795"/>
    <w:rsid w:val="001049B6"/>
    <w:rsid w:val="001064C1"/>
    <w:rsid w:val="0010683B"/>
    <w:rsid w:val="001101A3"/>
    <w:rsid w:val="00111B2B"/>
    <w:rsid w:val="001166E4"/>
    <w:rsid w:val="00120239"/>
    <w:rsid w:val="00126F9B"/>
    <w:rsid w:val="00130F1C"/>
    <w:rsid w:val="00131EBC"/>
    <w:rsid w:val="0013358F"/>
    <w:rsid w:val="00136037"/>
    <w:rsid w:val="00142DE1"/>
    <w:rsid w:val="0014399C"/>
    <w:rsid w:val="00146814"/>
    <w:rsid w:val="00156155"/>
    <w:rsid w:val="00160E04"/>
    <w:rsid w:val="00164E19"/>
    <w:rsid w:val="001659B7"/>
    <w:rsid w:val="00167ECF"/>
    <w:rsid w:val="001714F3"/>
    <w:rsid w:val="00180D5A"/>
    <w:rsid w:val="00180EBB"/>
    <w:rsid w:val="00183644"/>
    <w:rsid w:val="001851AA"/>
    <w:rsid w:val="001918AE"/>
    <w:rsid w:val="00193F95"/>
    <w:rsid w:val="0019535B"/>
    <w:rsid w:val="001A579C"/>
    <w:rsid w:val="001B67BE"/>
    <w:rsid w:val="001C4CC0"/>
    <w:rsid w:val="001C6D11"/>
    <w:rsid w:val="001C7B91"/>
    <w:rsid w:val="001E058B"/>
    <w:rsid w:val="001E0C1C"/>
    <w:rsid w:val="001E3412"/>
    <w:rsid w:val="001E4386"/>
    <w:rsid w:val="001E4734"/>
    <w:rsid w:val="001E50F7"/>
    <w:rsid w:val="001F4AF1"/>
    <w:rsid w:val="001F6124"/>
    <w:rsid w:val="002073C0"/>
    <w:rsid w:val="0020775E"/>
    <w:rsid w:val="00211841"/>
    <w:rsid w:val="002126CD"/>
    <w:rsid w:val="00212E99"/>
    <w:rsid w:val="00215500"/>
    <w:rsid w:val="00216C20"/>
    <w:rsid w:val="0022541F"/>
    <w:rsid w:val="00227774"/>
    <w:rsid w:val="00235D1D"/>
    <w:rsid w:val="00236135"/>
    <w:rsid w:val="00245306"/>
    <w:rsid w:val="002454B4"/>
    <w:rsid w:val="00245C0F"/>
    <w:rsid w:val="00247E4A"/>
    <w:rsid w:val="00251A68"/>
    <w:rsid w:val="0025306A"/>
    <w:rsid w:val="00255156"/>
    <w:rsid w:val="00273005"/>
    <w:rsid w:val="00275666"/>
    <w:rsid w:val="00275B75"/>
    <w:rsid w:val="00284AFB"/>
    <w:rsid w:val="002A1FB5"/>
    <w:rsid w:val="002A575C"/>
    <w:rsid w:val="002A5EB5"/>
    <w:rsid w:val="002B211F"/>
    <w:rsid w:val="002C0BAB"/>
    <w:rsid w:val="002C1099"/>
    <w:rsid w:val="002C1B66"/>
    <w:rsid w:val="002C714C"/>
    <w:rsid w:val="002C7D3A"/>
    <w:rsid w:val="002D1AB7"/>
    <w:rsid w:val="002D4553"/>
    <w:rsid w:val="002D5CDD"/>
    <w:rsid w:val="002E557E"/>
    <w:rsid w:val="002E76CF"/>
    <w:rsid w:val="002F039A"/>
    <w:rsid w:val="002F03CE"/>
    <w:rsid w:val="002F2B74"/>
    <w:rsid w:val="002F35A4"/>
    <w:rsid w:val="002F55C0"/>
    <w:rsid w:val="003035D1"/>
    <w:rsid w:val="00304ABE"/>
    <w:rsid w:val="00310091"/>
    <w:rsid w:val="00313076"/>
    <w:rsid w:val="003151CF"/>
    <w:rsid w:val="0032407E"/>
    <w:rsid w:val="0033708C"/>
    <w:rsid w:val="00361407"/>
    <w:rsid w:val="003723F6"/>
    <w:rsid w:val="00376D48"/>
    <w:rsid w:val="00377087"/>
    <w:rsid w:val="0038205C"/>
    <w:rsid w:val="00382DDF"/>
    <w:rsid w:val="003858DC"/>
    <w:rsid w:val="00391951"/>
    <w:rsid w:val="00395DE0"/>
    <w:rsid w:val="003A0AB7"/>
    <w:rsid w:val="003A14E0"/>
    <w:rsid w:val="003A6A5F"/>
    <w:rsid w:val="003B18D1"/>
    <w:rsid w:val="003B1D8F"/>
    <w:rsid w:val="003B1F5A"/>
    <w:rsid w:val="003B3999"/>
    <w:rsid w:val="003C2A3F"/>
    <w:rsid w:val="003C5B77"/>
    <w:rsid w:val="003C6BC2"/>
    <w:rsid w:val="003D1065"/>
    <w:rsid w:val="003E0781"/>
    <w:rsid w:val="003E208E"/>
    <w:rsid w:val="003E2E87"/>
    <w:rsid w:val="003E2F4A"/>
    <w:rsid w:val="003E3D82"/>
    <w:rsid w:val="003E6086"/>
    <w:rsid w:val="003E6944"/>
    <w:rsid w:val="003E73DF"/>
    <w:rsid w:val="003E780F"/>
    <w:rsid w:val="003F1412"/>
    <w:rsid w:val="003F4A89"/>
    <w:rsid w:val="003F65E2"/>
    <w:rsid w:val="003F6F58"/>
    <w:rsid w:val="004055DE"/>
    <w:rsid w:val="00407361"/>
    <w:rsid w:val="00411D8A"/>
    <w:rsid w:val="00413E6C"/>
    <w:rsid w:val="00421A6B"/>
    <w:rsid w:val="004240EB"/>
    <w:rsid w:val="00424457"/>
    <w:rsid w:val="00426B5E"/>
    <w:rsid w:val="00427F28"/>
    <w:rsid w:val="00431F09"/>
    <w:rsid w:val="004338AD"/>
    <w:rsid w:val="00436429"/>
    <w:rsid w:val="00440805"/>
    <w:rsid w:val="00450E70"/>
    <w:rsid w:val="00451746"/>
    <w:rsid w:val="0045202D"/>
    <w:rsid w:val="004557C1"/>
    <w:rsid w:val="00456861"/>
    <w:rsid w:val="00457FF0"/>
    <w:rsid w:val="00461C2F"/>
    <w:rsid w:val="00462BE4"/>
    <w:rsid w:val="00462FB3"/>
    <w:rsid w:val="0046500F"/>
    <w:rsid w:val="00472BD4"/>
    <w:rsid w:val="00474999"/>
    <w:rsid w:val="00483886"/>
    <w:rsid w:val="00486973"/>
    <w:rsid w:val="00494D2C"/>
    <w:rsid w:val="004A0035"/>
    <w:rsid w:val="004C0245"/>
    <w:rsid w:val="004C22AF"/>
    <w:rsid w:val="004C41B4"/>
    <w:rsid w:val="004C6C4D"/>
    <w:rsid w:val="004D36FE"/>
    <w:rsid w:val="004E3083"/>
    <w:rsid w:val="004F57A0"/>
    <w:rsid w:val="00500D81"/>
    <w:rsid w:val="00501656"/>
    <w:rsid w:val="0050384B"/>
    <w:rsid w:val="00505C78"/>
    <w:rsid w:val="00507110"/>
    <w:rsid w:val="005076F4"/>
    <w:rsid w:val="005159D1"/>
    <w:rsid w:val="005279F4"/>
    <w:rsid w:val="00532A0C"/>
    <w:rsid w:val="00533565"/>
    <w:rsid w:val="00535A50"/>
    <w:rsid w:val="00544100"/>
    <w:rsid w:val="00546130"/>
    <w:rsid w:val="00547CC6"/>
    <w:rsid w:val="00550F73"/>
    <w:rsid w:val="005512D3"/>
    <w:rsid w:val="005554C2"/>
    <w:rsid w:val="00561E2A"/>
    <w:rsid w:val="005642A1"/>
    <w:rsid w:val="00564C33"/>
    <w:rsid w:val="005700D6"/>
    <w:rsid w:val="005809E6"/>
    <w:rsid w:val="00591ACC"/>
    <w:rsid w:val="00594D50"/>
    <w:rsid w:val="005B28C5"/>
    <w:rsid w:val="005C072C"/>
    <w:rsid w:val="005C0D99"/>
    <w:rsid w:val="005C4159"/>
    <w:rsid w:val="005D2458"/>
    <w:rsid w:val="005D46BA"/>
    <w:rsid w:val="005E3F2B"/>
    <w:rsid w:val="005E63B1"/>
    <w:rsid w:val="005E722B"/>
    <w:rsid w:val="005F029D"/>
    <w:rsid w:val="005F17C3"/>
    <w:rsid w:val="005F611C"/>
    <w:rsid w:val="00601B3F"/>
    <w:rsid w:val="0062296C"/>
    <w:rsid w:val="00622A36"/>
    <w:rsid w:val="00626EF0"/>
    <w:rsid w:val="00627030"/>
    <w:rsid w:val="00631F7E"/>
    <w:rsid w:val="006347D5"/>
    <w:rsid w:val="00641D84"/>
    <w:rsid w:val="00645EEA"/>
    <w:rsid w:val="00647C9F"/>
    <w:rsid w:val="006529F4"/>
    <w:rsid w:val="006548F5"/>
    <w:rsid w:val="006550A6"/>
    <w:rsid w:val="00657854"/>
    <w:rsid w:val="00666088"/>
    <w:rsid w:val="006704F0"/>
    <w:rsid w:val="00670619"/>
    <w:rsid w:val="00686D1F"/>
    <w:rsid w:val="006A69AC"/>
    <w:rsid w:val="006B328C"/>
    <w:rsid w:val="006B3D74"/>
    <w:rsid w:val="006B78B4"/>
    <w:rsid w:val="006B7A94"/>
    <w:rsid w:val="006C540C"/>
    <w:rsid w:val="006C57A1"/>
    <w:rsid w:val="006E16CD"/>
    <w:rsid w:val="006E3457"/>
    <w:rsid w:val="006E500B"/>
    <w:rsid w:val="006F0BA1"/>
    <w:rsid w:val="0070208B"/>
    <w:rsid w:val="00703CB0"/>
    <w:rsid w:val="00703D66"/>
    <w:rsid w:val="0070474F"/>
    <w:rsid w:val="0070496F"/>
    <w:rsid w:val="00712262"/>
    <w:rsid w:val="007122D5"/>
    <w:rsid w:val="007140C9"/>
    <w:rsid w:val="00722167"/>
    <w:rsid w:val="00732270"/>
    <w:rsid w:val="00733188"/>
    <w:rsid w:val="00736BBD"/>
    <w:rsid w:val="00752975"/>
    <w:rsid w:val="0075419B"/>
    <w:rsid w:val="007650EE"/>
    <w:rsid w:val="007678E2"/>
    <w:rsid w:val="007762E2"/>
    <w:rsid w:val="00785617"/>
    <w:rsid w:val="007914DB"/>
    <w:rsid w:val="00791937"/>
    <w:rsid w:val="007920EF"/>
    <w:rsid w:val="007923D6"/>
    <w:rsid w:val="007924BE"/>
    <w:rsid w:val="00793E37"/>
    <w:rsid w:val="007A0454"/>
    <w:rsid w:val="007A250B"/>
    <w:rsid w:val="007A3C57"/>
    <w:rsid w:val="007B15B4"/>
    <w:rsid w:val="007B58B5"/>
    <w:rsid w:val="007B58D9"/>
    <w:rsid w:val="007B624D"/>
    <w:rsid w:val="007C1451"/>
    <w:rsid w:val="007C2295"/>
    <w:rsid w:val="007C3572"/>
    <w:rsid w:val="007C79C5"/>
    <w:rsid w:val="007D4299"/>
    <w:rsid w:val="007D4416"/>
    <w:rsid w:val="007D4EE6"/>
    <w:rsid w:val="007E17AB"/>
    <w:rsid w:val="007E43E0"/>
    <w:rsid w:val="007F7949"/>
    <w:rsid w:val="00800CD9"/>
    <w:rsid w:val="0080325F"/>
    <w:rsid w:val="00803D1E"/>
    <w:rsid w:val="0081197B"/>
    <w:rsid w:val="00814615"/>
    <w:rsid w:val="00817D64"/>
    <w:rsid w:val="00817FB9"/>
    <w:rsid w:val="00821352"/>
    <w:rsid w:val="008234B8"/>
    <w:rsid w:val="008239EA"/>
    <w:rsid w:val="00827BF2"/>
    <w:rsid w:val="00830E3F"/>
    <w:rsid w:val="0083199D"/>
    <w:rsid w:val="00843A10"/>
    <w:rsid w:val="00843E46"/>
    <w:rsid w:val="0085255C"/>
    <w:rsid w:val="00853AFD"/>
    <w:rsid w:val="0086336C"/>
    <w:rsid w:val="00864B90"/>
    <w:rsid w:val="00866182"/>
    <w:rsid w:val="00867B6F"/>
    <w:rsid w:val="00870C9C"/>
    <w:rsid w:val="008715ED"/>
    <w:rsid w:val="008922DA"/>
    <w:rsid w:val="008A136C"/>
    <w:rsid w:val="008A2CDC"/>
    <w:rsid w:val="008B3C59"/>
    <w:rsid w:val="008C4731"/>
    <w:rsid w:val="008D358B"/>
    <w:rsid w:val="008E031B"/>
    <w:rsid w:val="008F0489"/>
    <w:rsid w:val="008F6E20"/>
    <w:rsid w:val="009030EE"/>
    <w:rsid w:val="0091369A"/>
    <w:rsid w:val="0091481D"/>
    <w:rsid w:val="009153CB"/>
    <w:rsid w:val="00921066"/>
    <w:rsid w:val="00921623"/>
    <w:rsid w:val="00922E00"/>
    <w:rsid w:val="009277C2"/>
    <w:rsid w:val="00933AAE"/>
    <w:rsid w:val="00934478"/>
    <w:rsid w:val="009468FF"/>
    <w:rsid w:val="00951A7D"/>
    <w:rsid w:val="00951AC1"/>
    <w:rsid w:val="009560D8"/>
    <w:rsid w:val="009611AF"/>
    <w:rsid w:val="009639F0"/>
    <w:rsid w:val="0096727B"/>
    <w:rsid w:val="0097396E"/>
    <w:rsid w:val="0097769C"/>
    <w:rsid w:val="00986048"/>
    <w:rsid w:val="009908B1"/>
    <w:rsid w:val="00990A96"/>
    <w:rsid w:val="00993987"/>
    <w:rsid w:val="00994DB4"/>
    <w:rsid w:val="00995F8B"/>
    <w:rsid w:val="009A0D1A"/>
    <w:rsid w:val="009A1B9C"/>
    <w:rsid w:val="009A2A6E"/>
    <w:rsid w:val="009A3C3F"/>
    <w:rsid w:val="009B05D6"/>
    <w:rsid w:val="009B60E6"/>
    <w:rsid w:val="009C021A"/>
    <w:rsid w:val="009C13FA"/>
    <w:rsid w:val="009C2356"/>
    <w:rsid w:val="009C27A3"/>
    <w:rsid w:val="009D334E"/>
    <w:rsid w:val="009D4562"/>
    <w:rsid w:val="009E26B5"/>
    <w:rsid w:val="009E66B1"/>
    <w:rsid w:val="009F04E1"/>
    <w:rsid w:val="009F138A"/>
    <w:rsid w:val="009F2102"/>
    <w:rsid w:val="009F24A5"/>
    <w:rsid w:val="009F72F5"/>
    <w:rsid w:val="00A00211"/>
    <w:rsid w:val="00A04333"/>
    <w:rsid w:val="00A04DDD"/>
    <w:rsid w:val="00A101D3"/>
    <w:rsid w:val="00A10297"/>
    <w:rsid w:val="00A120F8"/>
    <w:rsid w:val="00A13335"/>
    <w:rsid w:val="00A14C2D"/>
    <w:rsid w:val="00A15E2E"/>
    <w:rsid w:val="00A169E6"/>
    <w:rsid w:val="00A2043A"/>
    <w:rsid w:val="00A232C4"/>
    <w:rsid w:val="00A244A5"/>
    <w:rsid w:val="00A27AB3"/>
    <w:rsid w:val="00A30FC0"/>
    <w:rsid w:val="00A32828"/>
    <w:rsid w:val="00A32AF2"/>
    <w:rsid w:val="00A333C9"/>
    <w:rsid w:val="00A33CB1"/>
    <w:rsid w:val="00A417AE"/>
    <w:rsid w:val="00A41A7A"/>
    <w:rsid w:val="00A4332D"/>
    <w:rsid w:val="00A46849"/>
    <w:rsid w:val="00A523DD"/>
    <w:rsid w:val="00A52F99"/>
    <w:rsid w:val="00A57C50"/>
    <w:rsid w:val="00A603E7"/>
    <w:rsid w:val="00A6143B"/>
    <w:rsid w:val="00A649FB"/>
    <w:rsid w:val="00A70919"/>
    <w:rsid w:val="00A713CD"/>
    <w:rsid w:val="00A872A8"/>
    <w:rsid w:val="00A9005F"/>
    <w:rsid w:val="00A92926"/>
    <w:rsid w:val="00A94980"/>
    <w:rsid w:val="00A9772D"/>
    <w:rsid w:val="00AA14E8"/>
    <w:rsid w:val="00AA1836"/>
    <w:rsid w:val="00AA45FE"/>
    <w:rsid w:val="00AA6AF9"/>
    <w:rsid w:val="00AA71EE"/>
    <w:rsid w:val="00AB1E77"/>
    <w:rsid w:val="00AC2EB1"/>
    <w:rsid w:val="00AD3A63"/>
    <w:rsid w:val="00AE6AFB"/>
    <w:rsid w:val="00AF00FE"/>
    <w:rsid w:val="00AF4BD9"/>
    <w:rsid w:val="00AF5FD2"/>
    <w:rsid w:val="00AF7A28"/>
    <w:rsid w:val="00B065B9"/>
    <w:rsid w:val="00B07652"/>
    <w:rsid w:val="00B16DCD"/>
    <w:rsid w:val="00B23D8A"/>
    <w:rsid w:val="00B331AA"/>
    <w:rsid w:val="00B37B66"/>
    <w:rsid w:val="00B477C2"/>
    <w:rsid w:val="00B57134"/>
    <w:rsid w:val="00B6107A"/>
    <w:rsid w:val="00B61B19"/>
    <w:rsid w:val="00B62A4F"/>
    <w:rsid w:val="00B641BD"/>
    <w:rsid w:val="00B71440"/>
    <w:rsid w:val="00B770C6"/>
    <w:rsid w:val="00B81D5A"/>
    <w:rsid w:val="00B86BCD"/>
    <w:rsid w:val="00B90781"/>
    <w:rsid w:val="00B948D0"/>
    <w:rsid w:val="00B94FF0"/>
    <w:rsid w:val="00B97AD7"/>
    <w:rsid w:val="00BA3E9B"/>
    <w:rsid w:val="00BA68BD"/>
    <w:rsid w:val="00BB29F5"/>
    <w:rsid w:val="00BB5AD3"/>
    <w:rsid w:val="00BB737E"/>
    <w:rsid w:val="00BC4D4B"/>
    <w:rsid w:val="00BC5885"/>
    <w:rsid w:val="00BC6007"/>
    <w:rsid w:val="00BD1639"/>
    <w:rsid w:val="00BD3563"/>
    <w:rsid w:val="00BD6FA9"/>
    <w:rsid w:val="00BE0013"/>
    <w:rsid w:val="00BE2C87"/>
    <w:rsid w:val="00BE76D0"/>
    <w:rsid w:val="00C133A8"/>
    <w:rsid w:val="00C13447"/>
    <w:rsid w:val="00C157B8"/>
    <w:rsid w:val="00C30351"/>
    <w:rsid w:val="00C438BB"/>
    <w:rsid w:val="00C4446B"/>
    <w:rsid w:val="00C44CE6"/>
    <w:rsid w:val="00C514FE"/>
    <w:rsid w:val="00C60D01"/>
    <w:rsid w:val="00C64773"/>
    <w:rsid w:val="00C67BCF"/>
    <w:rsid w:val="00C851BC"/>
    <w:rsid w:val="00C85929"/>
    <w:rsid w:val="00C92CB4"/>
    <w:rsid w:val="00C94610"/>
    <w:rsid w:val="00C957D5"/>
    <w:rsid w:val="00C96956"/>
    <w:rsid w:val="00CA1C38"/>
    <w:rsid w:val="00CB51C9"/>
    <w:rsid w:val="00CB6F8B"/>
    <w:rsid w:val="00CC0F79"/>
    <w:rsid w:val="00CC53EA"/>
    <w:rsid w:val="00CC56E3"/>
    <w:rsid w:val="00CC57D8"/>
    <w:rsid w:val="00CC6107"/>
    <w:rsid w:val="00CD21A3"/>
    <w:rsid w:val="00CD6893"/>
    <w:rsid w:val="00CE3578"/>
    <w:rsid w:val="00CE6B6E"/>
    <w:rsid w:val="00CE795F"/>
    <w:rsid w:val="00CF2BC0"/>
    <w:rsid w:val="00CF48AE"/>
    <w:rsid w:val="00D02A6D"/>
    <w:rsid w:val="00D044B6"/>
    <w:rsid w:val="00D065D3"/>
    <w:rsid w:val="00D07AA9"/>
    <w:rsid w:val="00D1073C"/>
    <w:rsid w:val="00D2199B"/>
    <w:rsid w:val="00D2431E"/>
    <w:rsid w:val="00D252E5"/>
    <w:rsid w:val="00D25919"/>
    <w:rsid w:val="00D2788C"/>
    <w:rsid w:val="00D27F40"/>
    <w:rsid w:val="00D321FC"/>
    <w:rsid w:val="00D33026"/>
    <w:rsid w:val="00D338E9"/>
    <w:rsid w:val="00D349AB"/>
    <w:rsid w:val="00D4058B"/>
    <w:rsid w:val="00D44702"/>
    <w:rsid w:val="00D46AA3"/>
    <w:rsid w:val="00D551CE"/>
    <w:rsid w:val="00D61979"/>
    <w:rsid w:val="00D6253D"/>
    <w:rsid w:val="00D71E45"/>
    <w:rsid w:val="00D72BE2"/>
    <w:rsid w:val="00D74426"/>
    <w:rsid w:val="00D774C0"/>
    <w:rsid w:val="00D90538"/>
    <w:rsid w:val="00D9208D"/>
    <w:rsid w:val="00DA379F"/>
    <w:rsid w:val="00DA4CC0"/>
    <w:rsid w:val="00DB2BC4"/>
    <w:rsid w:val="00DB3164"/>
    <w:rsid w:val="00DC1C8E"/>
    <w:rsid w:val="00DC4347"/>
    <w:rsid w:val="00DD5013"/>
    <w:rsid w:val="00DE0545"/>
    <w:rsid w:val="00DE1F11"/>
    <w:rsid w:val="00DE355D"/>
    <w:rsid w:val="00DF10EB"/>
    <w:rsid w:val="00DF4BCF"/>
    <w:rsid w:val="00DF794E"/>
    <w:rsid w:val="00E00ABC"/>
    <w:rsid w:val="00E05D76"/>
    <w:rsid w:val="00E105E0"/>
    <w:rsid w:val="00E14B6E"/>
    <w:rsid w:val="00E15FDE"/>
    <w:rsid w:val="00E1620F"/>
    <w:rsid w:val="00E279EA"/>
    <w:rsid w:val="00E27D92"/>
    <w:rsid w:val="00E3344E"/>
    <w:rsid w:val="00E45229"/>
    <w:rsid w:val="00E5377A"/>
    <w:rsid w:val="00E643D0"/>
    <w:rsid w:val="00E66FE4"/>
    <w:rsid w:val="00E71CC2"/>
    <w:rsid w:val="00E73E49"/>
    <w:rsid w:val="00E80F3E"/>
    <w:rsid w:val="00E81476"/>
    <w:rsid w:val="00E8358D"/>
    <w:rsid w:val="00E85672"/>
    <w:rsid w:val="00E9086D"/>
    <w:rsid w:val="00E92EA9"/>
    <w:rsid w:val="00E96188"/>
    <w:rsid w:val="00EA1041"/>
    <w:rsid w:val="00EA372F"/>
    <w:rsid w:val="00EA47F2"/>
    <w:rsid w:val="00EA5AEF"/>
    <w:rsid w:val="00EB1051"/>
    <w:rsid w:val="00EB6223"/>
    <w:rsid w:val="00ED0377"/>
    <w:rsid w:val="00ED480E"/>
    <w:rsid w:val="00EE2330"/>
    <w:rsid w:val="00EE3D05"/>
    <w:rsid w:val="00EE5CBC"/>
    <w:rsid w:val="00EF09E7"/>
    <w:rsid w:val="00EF22FC"/>
    <w:rsid w:val="00EF3BFD"/>
    <w:rsid w:val="00F032E5"/>
    <w:rsid w:val="00F061AC"/>
    <w:rsid w:val="00F11BCF"/>
    <w:rsid w:val="00F3510B"/>
    <w:rsid w:val="00F36702"/>
    <w:rsid w:val="00F40FD7"/>
    <w:rsid w:val="00F43027"/>
    <w:rsid w:val="00F459E5"/>
    <w:rsid w:val="00F50D6C"/>
    <w:rsid w:val="00F60C8F"/>
    <w:rsid w:val="00F623E1"/>
    <w:rsid w:val="00F631B3"/>
    <w:rsid w:val="00F662CC"/>
    <w:rsid w:val="00F71472"/>
    <w:rsid w:val="00F746CE"/>
    <w:rsid w:val="00F83CA2"/>
    <w:rsid w:val="00F84760"/>
    <w:rsid w:val="00F917F6"/>
    <w:rsid w:val="00F957EB"/>
    <w:rsid w:val="00FA00E9"/>
    <w:rsid w:val="00FA1DF8"/>
    <w:rsid w:val="00FA267D"/>
    <w:rsid w:val="00FA3C3D"/>
    <w:rsid w:val="00FA5591"/>
    <w:rsid w:val="00FA60A2"/>
    <w:rsid w:val="00FA6F16"/>
    <w:rsid w:val="00FB0961"/>
    <w:rsid w:val="00FC01B6"/>
    <w:rsid w:val="00FC3553"/>
    <w:rsid w:val="00FC5C1F"/>
    <w:rsid w:val="00FC6FEB"/>
    <w:rsid w:val="00FD02EB"/>
    <w:rsid w:val="00FD05B6"/>
    <w:rsid w:val="00FD172A"/>
    <w:rsid w:val="00FD46F7"/>
    <w:rsid w:val="00FE035B"/>
    <w:rsid w:val="00FE0CCE"/>
    <w:rsid w:val="00FE5154"/>
    <w:rsid w:val="00FF2C80"/>
    <w:rsid w:val="00FF3CF3"/>
    <w:rsid w:val="00FF3D69"/>
    <w:rsid w:val="05409147"/>
    <w:rsid w:val="1C8CB882"/>
    <w:rsid w:val="76809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DDDE8D"/>
  <w15:chartTrackingRefBased/>
  <w15:docId w15:val="{597380B1-54B7-4646-9A23-43ADF55DF4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8456A"/>
    <w:pPr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561E2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61E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61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561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61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61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61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61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61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561E2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rsid w:val="00561E2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rsid w:val="00561E2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rsid w:val="00561E2A"/>
    <w:rPr>
      <w:rFonts w:eastAsiaTheme="majorEastAsia" w:cstheme="majorBidi"/>
      <w:i/>
      <w:iCs/>
      <w:color w:val="2F5496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561E2A"/>
    <w:rPr>
      <w:rFonts w:eastAsiaTheme="majorEastAsia" w:cstheme="majorBidi"/>
      <w:color w:val="2F5496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561E2A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561E2A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561E2A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561E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61E2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561E2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61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561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61E2A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561E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61E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61E2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61E2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561E2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61E2A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142DE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211841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211841"/>
    <w:pPr>
      <w:spacing w:before="120" w:after="0"/>
    </w:pPr>
    <w:rPr>
      <w:rFonts w:cstheme="minorHAnsi"/>
      <w:b/>
      <w:bCs/>
      <w:i/>
      <w:iCs/>
    </w:rPr>
  </w:style>
  <w:style w:type="paragraph" w:styleId="TM2">
    <w:name w:val="toc 2"/>
    <w:basedOn w:val="Normal"/>
    <w:next w:val="Normal"/>
    <w:autoRedefine/>
    <w:uiPriority w:val="39"/>
    <w:unhideWhenUsed/>
    <w:rsid w:val="00211841"/>
    <w:pPr>
      <w:spacing w:before="120" w:after="0"/>
      <w:ind w:left="240"/>
    </w:pPr>
    <w:rPr>
      <w:rFonts w:cstheme="minorHAnsi"/>
      <w:b/>
      <w:bCs/>
      <w:sz w:val="22"/>
      <w:szCs w:val="22"/>
    </w:rPr>
  </w:style>
  <w:style w:type="paragraph" w:styleId="TM3">
    <w:name w:val="toc 3"/>
    <w:basedOn w:val="Normal"/>
    <w:next w:val="Normal"/>
    <w:autoRedefine/>
    <w:uiPriority w:val="39"/>
    <w:unhideWhenUsed/>
    <w:rsid w:val="00211841"/>
    <w:pPr>
      <w:spacing w:after="0"/>
      <w:ind w:left="480"/>
    </w:pPr>
    <w:rPr>
      <w:rFonts w:cstheme="minorHAnsi"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211841"/>
    <w:pPr>
      <w:spacing w:after="0"/>
      <w:ind w:left="72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unhideWhenUsed/>
    <w:rsid w:val="00211841"/>
    <w:pPr>
      <w:spacing w:after="0"/>
      <w:ind w:left="96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unhideWhenUsed/>
    <w:rsid w:val="00211841"/>
    <w:pPr>
      <w:spacing w:after="0"/>
      <w:ind w:left="120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unhideWhenUsed/>
    <w:rsid w:val="00211841"/>
    <w:pPr>
      <w:spacing w:after="0"/>
      <w:ind w:left="144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unhideWhenUsed/>
    <w:rsid w:val="00211841"/>
    <w:pPr>
      <w:spacing w:after="0"/>
      <w:ind w:left="168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unhideWhenUsed/>
    <w:rsid w:val="00211841"/>
    <w:pPr>
      <w:spacing w:after="0"/>
      <w:ind w:left="1920"/>
    </w:pPr>
    <w:rPr>
      <w:rFonts w:cstheme="minorHAnsi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1184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11841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244A5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A244A5"/>
  </w:style>
  <w:style w:type="paragraph" w:styleId="Pieddepage">
    <w:name w:val="footer"/>
    <w:basedOn w:val="Normal"/>
    <w:link w:val="PieddepageCar"/>
    <w:uiPriority w:val="99"/>
    <w:unhideWhenUsed/>
    <w:rsid w:val="00A244A5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A244A5"/>
  </w:style>
  <w:style w:type="paragraph" w:styleId="Sansinterligne">
    <w:name w:val="No Spacing"/>
    <w:link w:val="SansinterligneCar"/>
    <w:uiPriority w:val="1"/>
    <w:qFormat/>
    <w:rsid w:val="00A244A5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styleId="SansinterligneCar" w:customStyle="1">
    <w:name w:val="Sans interligne Car"/>
    <w:basedOn w:val="Policepardfaut"/>
    <w:link w:val="Sansinterligne"/>
    <w:uiPriority w:val="1"/>
    <w:rsid w:val="00A244A5"/>
    <w:rPr>
      <w:rFonts w:eastAsiaTheme="minorEastAsia"/>
      <w:kern w:val="0"/>
      <w:sz w:val="22"/>
      <w:szCs w:val="22"/>
      <w:lang w:eastAsia="fr-FR"/>
      <w14:ligatures w14:val="none"/>
    </w:rPr>
  </w:style>
  <w:style w:type="character" w:styleId="Textedelespacerserv">
    <w:name w:val="Placeholder Text"/>
    <w:basedOn w:val="Policepardfaut"/>
    <w:uiPriority w:val="99"/>
    <w:semiHidden/>
    <w:rsid w:val="00A244A5"/>
    <w:rPr>
      <w:color w:val="666666"/>
    </w:rPr>
  </w:style>
  <w:style w:type="paragraph" w:styleId="Code" w:customStyle="1">
    <w:name w:val="Code"/>
    <w:basedOn w:val="Normal"/>
    <w:link w:val="CodeCar"/>
    <w:qFormat/>
    <w:rsid w:val="007C2295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pacing w:after="0"/>
    </w:pPr>
    <w:rPr>
      <w:rFonts w:ascii="Courier New" w:hAnsi="Courier New" w:cs="Courier New"/>
    </w:rPr>
  </w:style>
  <w:style w:type="character" w:styleId="CodeCar" w:customStyle="1">
    <w:name w:val="Code Car"/>
    <w:basedOn w:val="Policepardfaut"/>
    <w:link w:val="Code"/>
    <w:rsid w:val="007C2295"/>
    <w:rPr>
      <w:rFonts w:ascii="Courier New" w:hAnsi="Courier New" w:cs="Courier New"/>
    </w:rPr>
  </w:style>
  <w:style w:type="character" w:styleId="wacimagecontainer" w:customStyle="1">
    <w:name w:val="wacimagecontainer"/>
    <w:basedOn w:val="Policepardfaut"/>
    <w:rsid w:val="002D5CDD"/>
  </w:style>
  <w:style w:type="character" w:styleId="Lienhypertextesuivivisit">
    <w:name w:val="FollowedHyperlink"/>
    <w:basedOn w:val="Policepardfaut"/>
    <w:uiPriority w:val="99"/>
    <w:semiHidden/>
    <w:unhideWhenUsed/>
    <w:rsid w:val="004C6C4D"/>
    <w:rPr>
      <w:color w:val="954F72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51746"/>
    <w:pPr>
      <w:spacing w:after="0" w:line="240" w:lineRule="auto"/>
    </w:pPr>
    <w:rPr>
      <w:rFonts w:ascii="Consolas" w:hAnsi="Consolas"/>
      <w:sz w:val="20"/>
      <w:szCs w:val="20"/>
    </w:rPr>
  </w:style>
  <w:style w:type="character" w:styleId="PrformatHTMLCar" w:customStyle="1">
    <w:name w:val="Préformaté HTML Car"/>
    <w:basedOn w:val="Policepardfaut"/>
    <w:link w:val="PrformatHTML"/>
    <w:uiPriority w:val="99"/>
    <w:semiHidden/>
    <w:rsid w:val="00451746"/>
    <w:rPr>
      <w:rFonts w:ascii="Consolas" w:hAnsi="Consolas"/>
      <w:sz w:val="20"/>
      <w:szCs w:val="20"/>
    </w:rPr>
  </w:style>
  <w:style w:type="table" w:styleId="Tableausimple3">
    <w:name w:val="Plain Table 3"/>
    <w:basedOn w:val="TableauNormal"/>
    <w:uiPriority w:val="43"/>
    <w:rsid w:val="00EE3D0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element-required" w:customStyle="1">
    <w:name w:val="element-required"/>
    <w:basedOn w:val="Policepardfaut"/>
    <w:rsid w:val="00E9086D"/>
  </w:style>
  <w:style w:type="character" w:styleId="help-block" w:customStyle="1">
    <w:name w:val="help-block"/>
    <w:basedOn w:val="Policepardfaut"/>
    <w:rsid w:val="00E908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2.png" Id="rId26" /><Relationship Type="http://schemas.openxmlformats.org/officeDocument/2006/relationships/image" Target="media/image8.png" Id="rId21" /><Relationship Type="http://schemas.openxmlformats.org/officeDocument/2006/relationships/image" Target="media/image28.png" Id="rId42" /><Relationship Type="http://schemas.openxmlformats.org/officeDocument/2006/relationships/image" Target="media/image33.png" Id="rId47" /><Relationship Type="http://schemas.openxmlformats.org/officeDocument/2006/relationships/image" Target="media/image48.png" Id="rId63" /><Relationship Type="http://schemas.openxmlformats.org/officeDocument/2006/relationships/hyperlink" Target="https://www.it-connect.fr/tuto-bien-debuter-avec-proxmox-ve/" TargetMode="External" Id="rId68" /><Relationship Type="http://schemas.openxmlformats.org/officeDocument/2006/relationships/customXml" Target="../customXml/item2.xml" Id="rId2" /><Relationship Type="http://schemas.openxmlformats.org/officeDocument/2006/relationships/image" Target="media/image3.png" Id="rId16" /><Relationship Type="http://schemas.openxmlformats.org/officeDocument/2006/relationships/image" Target="media/image15.png" Id="rId29" /><Relationship Type="http://schemas.openxmlformats.org/officeDocument/2006/relationships/endnotes" Target="endnotes.xml" Id="rId11" /><Relationship Type="http://schemas.openxmlformats.org/officeDocument/2006/relationships/image" Target="media/image10.png" Id="rId24" /><Relationship Type="http://schemas.openxmlformats.org/officeDocument/2006/relationships/image" Target="media/image18.png" Id="rId32" /><Relationship Type="http://schemas.openxmlformats.org/officeDocument/2006/relationships/image" Target="media/image23.png" Id="rId37" /><Relationship Type="http://schemas.openxmlformats.org/officeDocument/2006/relationships/image" Target="media/image26.png" Id="rId40" /><Relationship Type="http://schemas.openxmlformats.org/officeDocument/2006/relationships/image" Target="media/image31.png" Id="rId45" /><Relationship Type="http://schemas.openxmlformats.org/officeDocument/2006/relationships/image" Target="media/image39.png" Id="rId53" /><Relationship Type="http://schemas.openxmlformats.org/officeDocument/2006/relationships/image" Target="media/image44.png" Id="rId58" /><Relationship Type="http://schemas.openxmlformats.org/officeDocument/2006/relationships/hyperlink" Target="https://www.liquidweb.com/blog/create-vmware-shared-folder/" TargetMode="External" Id="rId66" /><Relationship Type="http://schemas.openxmlformats.org/officeDocument/2006/relationships/customXml" Target="../customXml/item5.xml" Id="rId5" /><Relationship Type="http://schemas.openxmlformats.org/officeDocument/2006/relationships/image" Target="media/image47.png" Id="rId61" /><Relationship Type="http://schemas.openxmlformats.org/officeDocument/2006/relationships/image" Target="media/image6.png" Id="rId19" /><Relationship Type="http://schemas.openxmlformats.org/officeDocument/2006/relationships/image" Target="media/image1.png" Id="rId14" /><Relationship Type="http://schemas.openxmlformats.org/officeDocument/2006/relationships/hyperlink" Target="https://192.168.92.138:8006" TargetMode="External" Id="rId22" /><Relationship Type="http://schemas.openxmlformats.org/officeDocument/2006/relationships/image" Target="media/image13.png" Id="rId27" /><Relationship Type="http://schemas.openxmlformats.org/officeDocument/2006/relationships/image" Target="media/image16.png" Id="rId30" /><Relationship Type="http://schemas.openxmlformats.org/officeDocument/2006/relationships/image" Target="media/image21.png" Id="rId35" /><Relationship Type="http://schemas.openxmlformats.org/officeDocument/2006/relationships/image" Target="media/image29.png" Id="rId43" /><Relationship Type="http://schemas.openxmlformats.org/officeDocument/2006/relationships/image" Target="media/image34.png" Id="rId48" /><Relationship Type="http://schemas.openxmlformats.org/officeDocument/2006/relationships/image" Target="media/image42.png" Id="rId56" /><Relationship Type="http://schemas.openxmlformats.org/officeDocument/2006/relationships/image" Target="media/image49.png" Id="rId64" /><Relationship Type="http://schemas.openxmlformats.org/officeDocument/2006/relationships/hyperlink" Target="https://www.it-connect.fr/tuto-proxmox-ve-configuration-reseau/" TargetMode="External" Id="rId69" /><Relationship Type="http://schemas.openxmlformats.org/officeDocument/2006/relationships/settings" Target="settings.xml" Id="rId8" /><Relationship Type="http://schemas.openxmlformats.org/officeDocument/2006/relationships/image" Target="media/image37.png" Id="rId51" /><Relationship Type="http://schemas.openxmlformats.org/officeDocument/2006/relationships/glossaryDocument" Target="glossary/document.xml" Id="rId72" /><Relationship Type="http://schemas.openxmlformats.org/officeDocument/2006/relationships/customXml" Target="../customXml/item3.xml" Id="rId3" /><Relationship Type="http://schemas.openxmlformats.org/officeDocument/2006/relationships/header" Target="header1.xml" Id="rId12" /><Relationship Type="http://schemas.openxmlformats.org/officeDocument/2006/relationships/image" Target="media/image4.png" Id="rId17" /><Relationship Type="http://schemas.openxmlformats.org/officeDocument/2006/relationships/image" Target="media/image11.png" Id="rId25" /><Relationship Type="http://schemas.openxmlformats.org/officeDocument/2006/relationships/image" Target="media/image19.png" Id="rId33" /><Relationship Type="http://schemas.openxmlformats.org/officeDocument/2006/relationships/image" Target="media/image24.png" Id="rId38" /><Relationship Type="http://schemas.openxmlformats.org/officeDocument/2006/relationships/image" Target="media/image32.png" Id="rId46" /><Relationship Type="http://schemas.openxmlformats.org/officeDocument/2006/relationships/image" Target="media/image45.png" Id="rId59" /><Relationship Type="http://schemas.openxmlformats.org/officeDocument/2006/relationships/hyperlink" Target="https://www.vinchin.com/fr/vm-backup/proxmox-import-ova-ovf.html" TargetMode="External" Id="rId67" /><Relationship Type="http://schemas.openxmlformats.org/officeDocument/2006/relationships/image" Target="media/image7.png" Id="rId20" /><Relationship Type="http://schemas.openxmlformats.org/officeDocument/2006/relationships/image" Target="media/image27.png" Id="rId41" /><Relationship Type="http://schemas.openxmlformats.org/officeDocument/2006/relationships/image" Target="media/image40.png" Id="rId54" /><Relationship Type="http://schemas.openxmlformats.org/officeDocument/2006/relationships/hyperlink" Target="http://192.168.240.50" TargetMode="External" Id="rId62" /><Relationship Type="http://schemas.openxmlformats.org/officeDocument/2006/relationships/hyperlink" Target="https://forum.proxmox.com/threads/iscsi-lio-targetcli-no-config-after-reboot.52966/" TargetMode="External" Id="rId70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image" Target="media/image2.png" Id="rId15" /><Relationship Type="http://schemas.openxmlformats.org/officeDocument/2006/relationships/image" Target="media/image9.png" Id="rId23" /><Relationship Type="http://schemas.openxmlformats.org/officeDocument/2006/relationships/image" Target="media/image14.png" Id="rId28" /><Relationship Type="http://schemas.openxmlformats.org/officeDocument/2006/relationships/image" Target="media/image22.png" Id="rId36" /><Relationship Type="http://schemas.openxmlformats.org/officeDocument/2006/relationships/image" Target="media/image35.png" Id="rId49" /><Relationship Type="http://schemas.openxmlformats.org/officeDocument/2006/relationships/image" Target="media/image43.png" Id="rId57" /><Relationship Type="http://schemas.openxmlformats.org/officeDocument/2006/relationships/footnotes" Target="footnotes.xml" Id="rId10" /><Relationship Type="http://schemas.openxmlformats.org/officeDocument/2006/relationships/image" Target="media/image17.png" Id="rId31" /><Relationship Type="http://schemas.openxmlformats.org/officeDocument/2006/relationships/image" Target="media/image30.png" Id="rId44" /><Relationship Type="http://schemas.openxmlformats.org/officeDocument/2006/relationships/image" Target="media/image38.png" Id="rId52" /><Relationship Type="http://schemas.openxmlformats.org/officeDocument/2006/relationships/image" Target="media/image46.png" Id="rId60" /><Relationship Type="http://schemas.openxmlformats.org/officeDocument/2006/relationships/hyperlink" Target="https://www.it-connect.fr/comment-mettre-en-place-une-adresse-vip-avec-keepalived-sous-debian-11/" TargetMode="External" Id="rId65" /><Relationship Type="http://schemas.openxmlformats.org/officeDocument/2006/relationships/theme" Target="theme/theme1.xml" Id="rId73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footer" Target="footer1.xml" Id="rId13" /><Relationship Type="http://schemas.openxmlformats.org/officeDocument/2006/relationships/image" Target="media/image5.png" Id="rId18" /><Relationship Type="http://schemas.openxmlformats.org/officeDocument/2006/relationships/image" Target="media/image25.png" Id="rId39" /><Relationship Type="http://schemas.openxmlformats.org/officeDocument/2006/relationships/image" Target="media/image20.png" Id="rId34" /><Relationship Type="http://schemas.openxmlformats.org/officeDocument/2006/relationships/image" Target="media/image36.png" Id="rId50" /><Relationship Type="http://schemas.openxmlformats.org/officeDocument/2006/relationships/image" Target="media/image41.png" Id="rId55" /><Relationship Type="http://schemas.openxmlformats.org/officeDocument/2006/relationships/styles" Target="styles.xml" Id="rId7" /><Relationship Type="http://schemas.openxmlformats.org/officeDocument/2006/relationships/fontTable" Target="fontTable.xml" Id="rId71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Stagiaire\Documents\Mod&#232;les%20Office%20personnalis&#233;s\Model_Doc_Gauti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A1659E6FD19414DB56790344599BB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5A64BC-DD11-45B3-9EA0-38A59B19FF97}"/>
      </w:docPartPr>
      <w:docPartBody>
        <w:p xmlns:wp14="http://schemas.microsoft.com/office/word/2010/wordml" w:rsidR="008C3D54" w:rsidRDefault="00D90538" w14:paraId="04A179D2" wp14:textId="77777777">
          <w:pPr>
            <w:pStyle w:val="CA1659E6FD19414DB56790344599BBB9"/>
          </w:pPr>
          <w:r>
            <w:rPr>
              <w:rFonts w:asciiTheme="majorHAnsi" w:hAnsiTheme="majorHAnsi" w:eastAsiaTheme="majorEastAsia" w:cstheme="majorBidi"/>
              <w:color w:val="4472C4" w:themeColor="accent1"/>
              <w:sz w:val="88"/>
              <w:szCs w:val="88"/>
            </w:rPr>
            <w:t>[Titre du document]</w:t>
          </w:r>
        </w:p>
      </w:docPartBody>
    </w:docPart>
    <w:docPart>
      <w:docPartPr>
        <w:name w:val="D6E23BE99A264502AC35A96543D7C55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CE381E-614B-4141-9D5A-21D2D2B0D320}"/>
      </w:docPartPr>
      <w:docPartBody>
        <w:p xmlns:wp14="http://schemas.microsoft.com/office/word/2010/wordml" w:rsidR="008C3D54" w:rsidRDefault="00D90538" w14:paraId="2C37C5C6" wp14:textId="77777777">
          <w:pPr>
            <w:pStyle w:val="D6E23BE99A264502AC35A96543D7C55B"/>
          </w:pPr>
          <w:r>
            <w:rPr>
              <w:color w:val="4472C4" w:themeColor="accent1"/>
              <w:sz w:val="28"/>
              <w:szCs w:val="28"/>
            </w:rPr>
            <w:t>[Nom de l’auteur]</w:t>
          </w:r>
        </w:p>
      </w:docPartBody>
    </w:docPart>
    <w:docPart>
      <w:docPartPr>
        <w:name w:val="1616322BC5FB435B8B498A5DCF981E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1829882-7A56-47BE-984A-AD7C065CC947}"/>
      </w:docPartPr>
      <w:docPartBody>
        <w:p xmlns:wp14="http://schemas.microsoft.com/office/word/2010/wordml" w:rsidR="008C3D54" w:rsidRDefault="00D90538" w14:paraId="52EDB151" wp14:textId="77777777">
          <w:pPr>
            <w:pStyle w:val="1616322BC5FB435B8B498A5DCF981E93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  <w:docPart>
      <w:docPartPr>
        <w:name w:val="C902D1A30E854A8498A0BE6A5FDB270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B56D730-7B91-49F9-B08D-FB0C695D19F3}"/>
      </w:docPartPr>
      <w:docPartBody>
        <w:p xmlns:wp14="http://schemas.microsoft.com/office/word/2010/wordml" w:rsidR="008C3D54" w:rsidP="00B23D8A" w:rsidRDefault="00B23D8A" w14:paraId="4F29CCF8" wp14:textId="77777777">
          <w:pPr>
            <w:pStyle w:val="C902D1A30E854A8498A0BE6A5FDB270A"/>
          </w:pPr>
          <w:r>
            <w:t>[Tapez ici]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8A"/>
    <w:rsid w:val="003C2A3F"/>
    <w:rsid w:val="003C5B77"/>
    <w:rsid w:val="0042226C"/>
    <w:rsid w:val="005D46BA"/>
    <w:rsid w:val="005E63B1"/>
    <w:rsid w:val="006E500B"/>
    <w:rsid w:val="0085255C"/>
    <w:rsid w:val="008B0FD2"/>
    <w:rsid w:val="008C3D54"/>
    <w:rsid w:val="009639F0"/>
    <w:rsid w:val="009712E2"/>
    <w:rsid w:val="009B5FB3"/>
    <w:rsid w:val="009D0215"/>
    <w:rsid w:val="00B23D8A"/>
    <w:rsid w:val="00BC2DCF"/>
    <w:rsid w:val="00D144DC"/>
    <w:rsid w:val="00D47266"/>
    <w:rsid w:val="00D7222E"/>
    <w:rsid w:val="00D90538"/>
    <w:rsid w:val="00EA37B7"/>
    <w:rsid w:val="00F7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A1659E6FD19414DB56790344599BBB9">
    <w:name w:val="CA1659E6FD19414DB56790344599BBB9"/>
  </w:style>
  <w:style w:type="paragraph" w:customStyle="1" w:styleId="D6E23BE99A264502AC35A96543D7C55B">
    <w:name w:val="D6E23BE99A264502AC35A96543D7C55B"/>
  </w:style>
  <w:style w:type="paragraph" w:customStyle="1" w:styleId="1616322BC5FB435B8B498A5DCF981E93">
    <w:name w:val="1616322BC5FB435B8B498A5DCF981E93"/>
  </w:style>
  <w:style w:type="paragraph" w:customStyle="1" w:styleId="C902D1A30E854A8498A0BE6A5FDB270A">
    <w:name w:val="C902D1A30E854A8498A0BE6A5FDB270A"/>
    <w:rsid w:val="00B23D8A"/>
  </w:style>
  <w:style w:type="character" w:styleId="Textedelespacerserv">
    <w:name w:val="Placeholder Text"/>
    <w:basedOn w:val="Policepardfaut"/>
    <w:uiPriority w:val="99"/>
    <w:semiHidden/>
    <w:rsid w:val="00B23D8A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2026-03-09T00:00:00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9ae9ad-951d-4ac8-9469-17bea68146e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93027F82B8404E852EAC827FEFB0BE" ma:contentTypeVersion="9" ma:contentTypeDescription="Crée un document." ma:contentTypeScope="" ma:versionID="4f616be10496b1393eca16524b1566b1">
  <xsd:schema xmlns:xsd="http://www.w3.org/2001/XMLSchema" xmlns:xs="http://www.w3.org/2001/XMLSchema" xmlns:p="http://schemas.microsoft.com/office/2006/metadata/properties" xmlns:ns3="6e9ae9ad-951d-4ac8-9469-17bea68146e2" targetNamespace="http://schemas.microsoft.com/office/2006/metadata/properties" ma:root="true" ma:fieldsID="53a99c9839f0bd78a958e215c38b1eb3" ns3:_="">
    <xsd:import namespace="6e9ae9ad-951d-4ac8-9469-17bea68146e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9ae9ad-951d-4ac8-9469-17bea68146e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ECD253B-8F60-48AF-905F-53A9E74A070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B52F38-B9D5-4E16-8F0F-ACBEA239B19D}">
  <ds:schemaRefs>
    <ds:schemaRef ds:uri="http://schemas.microsoft.com/office/2006/metadata/properties"/>
    <ds:schemaRef ds:uri="http://schemas.microsoft.com/office/infopath/2007/PartnerControls"/>
    <ds:schemaRef ds:uri="6e9ae9ad-951d-4ac8-9469-17bea68146e2"/>
  </ds:schemaRefs>
</ds:datastoreItem>
</file>

<file path=customXml/itemProps4.xml><?xml version="1.0" encoding="utf-8"?>
<ds:datastoreItem xmlns:ds="http://schemas.openxmlformats.org/officeDocument/2006/customXml" ds:itemID="{6B39A464-5BA6-40B6-A0B9-0729305C01F3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D429F942-CA23-4A1A-8E50-86EC1CA8A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9ae9ad-951d-4ac8-9469-17bea68146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Model_Doc_Gautier.dotx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Mise en place Proxmox</dc:title>
  <dc:subject/>
  <dc:creator>Gautier RAYEROUX – Cyriac FOLENFANT – David GEMAIN</dc:creator>
  <keywords/>
  <dc:description/>
  <lastModifiedBy>Gautier RAYEROUX</lastModifiedBy>
  <revision>484</revision>
  <lastPrinted>2026-03-17T08:25:00.0000000Z</lastPrinted>
  <dcterms:created xsi:type="dcterms:W3CDTF">2026-03-09T12:28:00.0000000Z</dcterms:created>
  <dcterms:modified xsi:type="dcterms:W3CDTF">2026-04-16T14:41:53.2009483Z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0x0101005893027F82B8404E852EAC827FEFB0BE</vt:lpwstr>
  </property>
</Properties>
</file>